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F21EF1" w14:textId="23A55F21" w:rsidR="00ED4A88" w:rsidRPr="00627FFB" w:rsidRDefault="00F40119" w:rsidP="00F40119">
      <w:pPr>
        <w:jc w:val="center"/>
        <w:rPr>
          <w:rFonts w:ascii="Cambria" w:hAnsi="Cambria"/>
          <w:b/>
          <w:bCs/>
          <w:sz w:val="32"/>
          <w:szCs w:val="32"/>
          <w:lang w:val="en-US"/>
        </w:rPr>
      </w:pPr>
      <w:r w:rsidRPr="00627FFB">
        <w:rPr>
          <w:rFonts w:ascii="Cambria" w:hAnsi="Cambria"/>
          <w:b/>
          <w:bCs/>
          <w:sz w:val="32"/>
          <w:szCs w:val="32"/>
          <w:lang w:val="en-US"/>
        </w:rPr>
        <w:t>Minutes of the Meeting</w:t>
      </w:r>
    </w:p>
    <w:p w14:paraId="0511429F" w14:textId="1E50B81E" w:rsidR="00F40119" w:rsidRPr="00904807" w:rsidRDefault="00285E92" w:rsidP="00F40119">
      <w:pPr>
        <w:rPr>
          <w:rFonts w:ascii="Cambria" w:hAnsi="Cambria"/>
          <w:b/>
          <w:bCs/>
          <w:u w:val="single"/>
          <w:lang w:val="en-US"/>
        </w:rPr>
      </w:pPr>
      <w:r w:rsidRPr="00904807">
        <w:rPr>
          <w:rFonts w:ascii="Cambria" w:hAnsi="Cambria"/>
          <w:b/>
          <w:bCs/>
          <w:u w:val="single"/>
          <w:lang w:val="en-US"/>
        </w:rPr>
        <w:t>Meeting Details</w:t>
      </w:r>
    </w:p>
    <w:p w14:paraId="4AC239B8" w14:textId="77777777" w:rsidR="00285E92" w:rsidRPr="00F40119" w:rsidRDefault="00285E92" w:rsidP="00F40119">
      <w:pPr>
        <w:rPr>
          <w:rFonts w:ascii="Cambria" w:hAnsi="Cambria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6350"/>
      </w:tblGrid>
      <w:tr w:rsidR="00F40119" w:rsidRPr="00F40119" w14:paraId="0C47F685" w14:textId="77777777" w:rsidTr="00F40119">
        <w:tc>
          <w:tcPr>
            <w:tcW w:w="4106" w:type="dxa"/>
          </w:tcPr>
          <w:p w14:paraId="24970CC9" w14:textId="5313E9C9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Topic of the Meeting</w:t>
            </w:r>
          </w:p>
        </w:tc>
        <w:tc>
          <w:tcPr>
            <w:tcW w:w="6350" w:type="dxa"/>
          </w:tcPr>
          <w:p w14:paraId="51D24FB0" w14:textId="1BF97738" w:rsidR="00F40119" w:rsidRPr="00F40119" w:rsidRDefault="00811587" w:rsidP="00F401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Visitor Management System (15-FAD JAMMU)</w:t>
            </w:r>
          </w:p>
        </w:tc>
      </w:tr>
      <w:tr w:rsidR="00F40119" w:rsidRPr="00F40119" w14:paraId="6D560DD8" w14:textId="77777777" w:rsidTr="00F40119">
        <w:tc>
          <w:tcPr>
            <w:tcW w:w="4106" w:type="dxa"/>
          </w:tcPr>
          <w:p w14:paraId="3FC90F27" w14:textId="725E5AB1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Client</w:t>
            </w:r>
          </w:p>
        </w:tc>
        <w:tc>
          <w:tcPr>
            <w:tcW w:w="6350" w:type="dxa"/>
          </w:tcPr>
          <w:p w14:paraId="1F5725E9" w14:textId="35C5A5C1" w:rsidR="00F40119" w:rsidRPr="00F40119" w:rsidRDefault="00811587" w:rsidP="00F401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 FAD(JAMMU)</w:t>
            </w:r>
          </w:p>
        </w:tc>
      </w:tr>
      <w:tr w:rsidR="00F40119" w:rsidRPr="00F40119" w14:paraId="672A4BA1" w14:textId="77777777" w:rsidTr="00F40119">
        <w:tc>
          <w:tcPr>
            <w:tcW w:w="4106" w:type="dxa"/>
          </w:tcPr>
          <w:p w14:paraId="195E0C23" w14:textId="7956D38A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Date</w:t>
            </w:r>
          </w:p>
        </w:tc>
        <w:tc>
          <w:tcPr>
            <w:tcW w:w="6350" w:type="dxa"/>
          </w:tcPr>
          <w:p w14:paraId="48044726" w14:textId="4B28FDD9" w:rsidR="00F40119" w:rsidRPr="00F40119" w:rsidRDefault="00811587" w:rsidP="00F401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21/10/2024</w:t>
            </w:r>
          </w:p>
        </w:tc>
      </w:tr>
      <w:tr w:rsidR="00F40119" w:rsidRPr="00F40119" w14:paraId="2EDEC704" w14:textId="77777777" w:rsidTr="00F40119">
        <w:tc>
          <w:tcPr>
            <w:tcW w:w="4106" w:type="dxa"/>
          </w:tcPr>
          <w:p w14:paraId="5CA43C9F" w14:textId="3CCD2537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Start Time</w:t>
            </w:r>
          </w:p>
        </w:tc>
        <w:tc>
          <w:tcPr>
            <w:tcW w:w="6350" w:type="dxa"/>
          </w:tcPr>
          <w:p w14:paraId="23B69780" w14:textId="6FB7F310" w:rsidR="00F40119" w:rsidRPr="00F40119" w:rsidRDefault="00F40119" w:rsidP="00F40119">
            <w:pPr>
              <w:rPr>
                <w:rFonts w:ascii="Cambria" w:hAnsi="Cambria"/>
              </w:rPr>
            </w:pPr>
          </w:p>
        </w:tc>
      </w:tr>
      <w:tr w:rsidR="00F40119" w:rsidRPr="00F40119" w14:paraId="47514824" w14:textId="77777777" w:rsidTr="00F40119">
        <w:tc>
          <w:tcPr>
            <w:tcW w:w="4106" w:type="dxa"/>
          </w:tcPr>
          <w:p w14:paraId="090CE020" w14:textId="43FEBA74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End Time</w:t>
            </w:r>
          </w:p>
        </w:tc>
        <w:tc>
          <w:tcPr>
            <w:tcW w:w="6350" w:type="dxa"/>
          </w:tcPr>
          <w:p w14:paraId="4DFEE984" w14:textId="7EF4A9F0" w:rsidR="00F40119" w:rsidRPr="00F40119" w:rsidRDefault="00F40119" w:rsidP="00F40119">
            <w:pPr>
              <w:rPr>
                <w:rFonts w:ascii="Cambria" w:hAnsi="Cambria"/>
              </w:rPr>
            </w:pPr>
          </w:p>
        </w:tc>
      </w:tr>
    </w:tbl>
    <w:p w14:paraId="586CC130" w14:textId="77777777" w:rsidR="00F40119" w:rsidRPr="00F40119" w:rsidRDefault="00F40119" w:rsidP="00F40119">
      <w:pPr>
        <w:rPr>
          <w:rFonts w:ascii="Cambria" w:hAnsi="Cambria"/>
          <w:lang w:val="en-US"/>
        </w:rPr>
      </w:pPr>
    </w:p>
    <w:p w14:paraId="362994F2" w14:textId="65DE40A1" w:rsidR="00F40119" w:rsidRPr="00904807" w:rsidRDefault="00F40119" w:rsidP="00F40119">
      <w:pPr>
        <w:rPr>
          <w:rFonts w:ascii="Cambria" w:hAnsi="Cambria"/>
          <w:b/>
          <w:bCs/>
          <w:u w:val="single"/>
          <w:lang w:val="en-US"/>
        </w:rPr>
      </w:pPr>
      <w:r w:rsidRPr="00904807">
        <w:rPr>
          <w:rFonts w:ascii="Cambria" w:hAnsi="Cambria"/>
          <w:b/>
          <w:bCs/>
          <w:u w:val="single"/>
          <w:lang w:val="en-US"/>
        </w:rPr>
        <w:t>Attendees</w:t>
      </w:r>
    </w:p>
    <w:p w14:paraId="48A054F1" w14:textId="77777777" w:rsidR="00F40119" w:rsidRPr="00F40119" w:rsidRDefault="00F40119" w:rsidP="00F40119">
      <w:pPr>
        <w:rPr>
          <w:rFonts w:ascii="Cambria" w:hAnsi="Cambria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395"/>
        <w:gridCol w:w="4365"/>
      </w:tblGrid>
      <w:tr w:rsidR="00F40119" w:rsidRPr="00F40119" w14:paraId="6B5F4986" w14:textId="24EAEC18" w:rsidTr="00F40119">
        <w:tc>
          <w:tcPr>
            <w:tcW w:w="1696" w:type="dxa"/>
          </w:tcPr>
          <w:p w14:paraId="26D6AC66" w14:textId="177D34DE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S. No.</w:t>
            </w:r>
          </w:p>
        </w:tc>
        <w:tc>
          <w:tcPr>
            <w:tcW w:w="4395" w:type="dxa"/>
          </w:tcPr>
          <w:p w14:paraId="14A0796F" w14:textId="6C9C41A5" w:rsidR="00F40119" w:rsidRPr="00F40119" w:rsidRDefault="00C82CDA" w:rsidP="00F401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Client Side</w:t>
            </w:r>
          </w:p>
        </w:tc>
        <w:tc>
          <w:tcPr>
            <w:tcW w:w="4365" w:type="dxa"/>
          </w:tcPr>
          <w:p w14:paraId="63701F32" w14:textId="5A1F0926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Neemus Software Solutions Private Limited</w:t>
            </w:r>
          </w:p>
        </w:tc>
      </w:tr>
      <w:tr w:rsidR="00F40119" w:rsidRPr="00F40119" w14:paraId="6C626606" w14:textId="5F69B022" w:rsidTr="00F40119">
        <w:tc>
          <w:tcPr>
            <w:tcW w:w="1696" w:type="dxa"/>
          </w:tcPr>
          <w:p w14:paraId="41948E58" w14:textId="3961D827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1</w:t>
            </w:r>
          </w:p>
        </w:tc>
        <w:tc>
          <w:tcPr>
            <w:tcW w:w="4395" w:type="dxa"/>
          </w:tcPr>
          <w:p w14:paraId="7B2598C3" w14:textId="3FB56BA7" w:rsidR="00F40119" w:rsidRPr="00F40119" w:rsidRDefault="00811587" w:rsidP="00F40119">
            <w:pPr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Rohin</w:t>
            </w:r>
            <w:proofErr w:type="spellEnd"/>
            <w:r>
              <w:rPr>
                <w:rFonts w:ascii="Cambria" w:hAnsi="Cambria"/>
              </w:rPr>
              <w:t xml:space="preserve"> Bhatti  </w:t>
            </w:r>
          </w:p>
        </w:tc>
        <w:tc>
          <w:tcPr>
            <w:tcW w:w="4365" w:type="dxa"/>
          </w:tcPr>
          <w:p w14:paraId="7496E290" w14:textId="682047B4" w:rsidR="00F40119" w:rsidRPr="00F40119" w:rsidRDefault="00811587" w:rsidP="00F4011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Akhilesh Paidi</w:t>
            </w:r>
          </w:p>
        </w:tc>
      </w:tr>
      <w:tr w:rsidR="00F40119" w:rsidRPr="00F40119" w14:paraId="27ABDAE1" w14:textId="5B7EA2D3" w:rsidTr="00F40119">
        <w:tc>
          <w:tcPr>
            <w:tcW w:w="1696" w:type="dxa"/>
          </w:tcPr>
          <w:p w14:paraId="15F0F7AF" w14:textId="40D36DE6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2</w:t>
            </w:r>
          </w:p>
        </w:tc>
        <w:tc>
          <w:tcPr>
            <w:tcW w:w="4395" w:type="dxa"/>
          </w:tcPr>
          <w:p w14:paraId="585A9FA8" w14:textId="77777777" w:rsidR="00F40119" w:rsidRPr="00F40119" w:rsidRDefault="00F40119" w:rsidP="00F40119">
            <w:pPr>
              <w:rPr>
                <w:rFonts w:ascii="Cambria" w:hAnsi="Cambria"/>
              </w:rPr>
            </w:pPr>
          </w:p>
        </w:tc>
        <w:tc>
          <w:tcPr>
            <w:tcW w:w="4365" w:type="dxa"/>
          </w:tcPr>
          <w:p w14:paraId="243963E0" w14:textId="7E50E408" w:rsidR="00F40119" w:rsidRPr="00F40119" w:rsidRDefault="00F40119" w:rsidP="00F40119">
            <w:pPr>
              <w:rPr>
                <w:rFonts w:ascii="Cambria" w:hAnsi="Cambria"/>
              </w:rPr>
            </w:pPr>
          </w:p>
        </w:tc>
      </w:tr>
      <w:tr w:rsidR="00F40119" w:rsidRPr="00F40119" w14:paraId="15B682FD" w14:textId="48B95F71" w:rsidTr="00F40119">
        <w:tc>
          <w:tcPr>
            <w:tcW w:w="1696" w:type="dxa"/>
          </w:tcPr>
          <w:p w14:paraId="06F8C455" w14:textId="4A57A8CD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3</w:t>
            </w:r>
          </w:p>
        </w:tc>
        <w:tc>
          <w:tcPr>
            <w:tcW w:w="4395" w:type="dxa"/>
          </w:tcPr>
          <w:p w14:paraId="10909526" w14:textId="77777777" w:rsidR="00F40119" w:rsidRPr="00F40119" w:rsidRDefault="00F40119" w:rsidP="00F40119">
            <w:pPr>
              <w:rPr>
                <w:rFonts w:ascii="Cambria" w:hAnsi="Cambria"/>
              </w:rPr>
            </w:pPr>
          </w:p>
        </w:tc>
        <w:tc>
          <w:tcPr>
            <w:tcW w:w="4365" w:type="dxa"/>
          </w:tcPr>
          <w:p w14:paraId="0A8F4E71" w14:textId="0049108E" w:rsidR="00F40119" w:rsidRPr="00F40119" w:rsidRDefault="00F40119" w:rsidP="00F40119">
            <w:pPr>
              <w:rPr>
                <w:rFonts w:ascii="Cambria" w:hAnsi="Cambria"/>
              </w:rPr>
            </w:pPr>
          </w:p>
        </w:tc>
      </w:tr>
      <w:tr w:rsidR="00F40119" w:rsidRPr="00F40119" w14:paraId="57E05215" w14:textId="36C0F71B" w:rsidTr="00F40119">
        <w:tc>
          <w:tcPr>
            <w:tcW w:w="1696" w:type="dxa"/>
          </w:tcPr>
          <w:p w14:paraId="15CBCF85" w14:textId="2332522A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4</w:t>
            </w:r>
          </w:p>
        </w:tc>
        <w:tc>
          <w:tcPr>
            <w:tcW w:w="4395" w:type="dxa"/>
          </w:tcPr>
          <w:p w14:paraId="46E4F037" w14:textId="77777777" w:rsidR="00F40119" w:rsidRPr="00F40119" w:rsidRDefault="00F40119" w:rsidP="00F40119">
            <w:pPr>
              <w:rPr>
                <w:rFonts w:ascii="Cambria" w:hAnsi="Cambria"/>
              </w:rPr>
            </w:pPr>
          </w:p>
        </w:tc>
        <w:tc>
          <w:tcPr>
            <w:tcW w:w="4365" w:type="dxa"/>
          </w:tcPr>
          <w:p w14:paraId="23D4872D" w14:textId="0E0CBEA1" w:rsidR="00F40119" w:rsidRPr="00F40119" w:rsidRDefault="00F40119" w:rsidP="00F40119">
            <w:pPr>
              <w:rPr>
                <w:rFonts w:ascii="Cambria" w:hAnsi="Cambria"/>
              </w:rPr>
            </w:pPr>
          </w:p>
        </w:tc>
      </w:tr>
      <w:tr w:rsidR="00F40119" w:rsidRPr="00F40119" w14:paraId="13979E7C" w14:textId="2B527DF3" w:rsidTr="00F40119">
        <w:tc>
          <w:tcPr>
            <w:tcW w:w="1696" w:type="dxa"/>
          </w:tcPr>
          <w:p w14:paraId="53B9E33E" w14:textId="31916C0D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5</w:t>
            </w:r>
          </w:p>
        </w:tc>
        <w:tc>
          <w:tcPr>
            <w:tcW w:w="4395" w:type="dxa"/>
          </w:tcPr>
          <w:p w14:paraId="1D4FA5C8" w14:textId="77777777" w:rsidR="00F40119" w:rsidRPr="00F40119" w:rsidRDefault="00F40119" w:rsidP="00F40119">
            <w:pPr>
              <w:rPr>
                <w:rFonts w:ascii="Cambria" w:hAnsi="Cambria"/>
              </w:rPr>
            </w:pPr>
          </w:p>
        </w:tc>
        <w:tc>
          <w:tcPr>
            <w:tcW w:w="4365" w:type="dxa"/>
          </w:tcPr>
          <w:p w14:paraId="16B69A63" w14:textId="19F9CBF5" w:rsidR="00F40119" w:rsidRPr="00F40119" w:rsidRDefault="00F40119" w:rsidP="00F40119">
            <w:pPr>
              <w:rPr>
                <w:rFonts w:ascii="Cambria" w:hAnsi="Cambria"/>
              </w:rPr>
            </w:pPr>
          </w:p>
        </w:tc>
      </w:tr>
      <w:tr w:rsidR="00F40119" w:rsidRPr="00F40119" w14:paraId="014980EB" w14:textId="764D89E6" w:rsidTr="00F40119">
        <w:tc>
          <w:tcPr>
            <w:tcW w:w="1696" w:type="dxa"/>
          </w:tcPr>
          <w:p w14:paraId="3AA7B0B2" w14:textId="30EAA3D0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6</w:t>
            </w:r>
          </w:p>
        </w:tc>
        <w:tc>
          <w:tcPr>
            <w:tcW w:w="4395" w:type="dxa"/>
          </w:tcPr>
          <w:p w14:paraId="4E32789A" w14:textId="77777777" w:rsidR="00F40119" w:rsidRPr="00F40119" w:rsidRDefault="00F40119" w:rsidP="00F40119">
            <w:pPr>
              <w:rPr>
                <w:rFonts w:ascii="Cambria" w:hAnsi="Cambria"/>
              </w:rPr>
            </w:pPr>
          </w:p>
        </w:tc>
        <w:tc>
          <w:tcPr>
            <w:tcW w:w="4365" w:type="dxa"/>
          </w:tcPr>
          <w:p w14:paraId="17B036C4" w14:textId="77777777" w:rsidR="00F40119" w:rsidRPr="00F40119" w:rsidRDefault="00F40119" w:rsidP="00F40119">
            <w:pPr>
              <w:rPr>
                <w:rFonts w:ascii="Cambria" w:hAnsi="Cambria"/>
              </w:rPr>
            </w:pPr>
          </w:p>
        </w:tc>
      </w:tr>
      <w:tr w:rsidR="00F40119" w:rsidRPr="00F40119" w14:paraId="276C8EE3" w14:textId="5E31BA91" w:rsidTr="00F40119">
        <w:tc>
          <w:tcPr>
            <w:tcW w:w="1696" w:type="dxa"/>
          </w:tcPr>
          <w:p w14:paraId="7BE36A18" w14:textId="349B1EF5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7</w:t>
            </w:r>
          </w:p>
        </w:tc>
        <w:tc>
          <w:tcPr>
            <w:tcW w:w="4395" w:type="dxa"/>
          </w:tcPr>
          <w:p w14:paraId="5E6A19CC" w14:textId="77777777" w:rsidR="00F40119" w:rsidRPr="00F40119" w:rsidRDefault="00F40119" w:rsidP="00F40119">
            <w:pPr>
              <w:rPr>
                <w:rFonts w:ascii="Cambria" w:hAnsi="Cambria"/>
              </w:rPr>
            </w:pPr>
          </w:p>
        </w:tc>
        <w:tc>
          <w:tcPr>
            <w:tcW w:w="4365" w:type="dxa"/>
          </w:tcPr>
          <w:p w14:paraId="34CF43D0" w14:textId="77777777" w:rsidR="00F40119" w:rsidRPr="00F40119" w:rsidRDefault="00F40119" w:rsidP="00F40119">
            <w:pPr>
              <w:rPr>
                <w:rFonts w:ascii="Cambria" w:hAnsi="Cambria"/>
              </w:rPr>
            </w:pPr>
          </w:p>
        </w:tc>
      </w:tr>
      <w:tr w:rsidR="00F40119" w:rsidRPr="00F40119" w14:paraId="09BF7414" w14:textId="77777777" w:rsidTr="00F40119">
        <w:tc>
          <w:tcPr>
            <w:tcW w:w="1696" w:type="dxa"/>
          </w:tcPr>
          <w:p w14:paraId="43D36FC6" w14:textId="10D4E2BC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8</w:t>
            </w:r>
          </w:p>
        </w:tc>
        <w:tc>
          <w:tcPr>
            <w:tcW w:w="4395" w:type="dxa"/>
          </w:tcPr>
          <w:p w14:paraId="2173CE22" w14:textId="77777777" w:rsidR="00F40119" w:rsidRPr="00F40119" w:rsidRDefault="00F40119" w:rsidP="00F40119">
            <w:pPr>
              <w:rPr>
                <w:rFonts w:ascii="Cambria" w:hAnsi="Cambria"/>
              </w:rPr>
            </w:pPr>
          </w:p>
        </w:tc>
        <w:tc>
          <w:tcPr>
            <w:tcW w:w="4365" w:type="dxa"/>
          </w:tcPr>
          <w:p w14:paraId="72B7A19A" w14:textId="77777777" w:rsidR="00F40119" w:rsidRPr="00F40119" w:rsidRDefault="00F40119" w:rsidP="00F40119">
            <w:pPr>
              <w:rPr>
                <w:rFonts w:ascii="Cambria" w:hAnsi="Cambria"/>
              </w:rPr>
            </w:pPr>
          </w:p>
        </w:tc>
      </w:tr>
      <w:tr w:rsidR="00F40119" w:rsidRPr="00F40119" w14:paraId="207680B1" w14:textId="77777777" w:rsidTr="00F40119">
        <w:tc>
          <w:tcPr>
            <w:tcW w:w="1696" w:type="dxa"/>
          </w:tcPr>
          <w:p w14:paraId="2BC4ACDB" w14:textId="7D33C191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9</w:t>
            </w:r>
          </w:p>
        </w:tc>
        <w:tc>
          <w:tcPr>
            <w:tcW w:w="4395" w:type="dxa"/>
          </w:tcPr>
          <w:p w14:paraId="33281BEF" w14:textId="77777777" w:rsidR="00F40119" w:rsidRPr="00F40119" w:rsidRDefault="00F40119" w:rsidP="00F40119">
            <w:pPr>
              <w:rPr>
                <w:rFonts w:ascii="Cambria" w:hAnsi="Cambria"/>
              </w:rPr>
            </w:pPr>
          </w:p>
        </w:tc>
        <w:tc>
          <w:tcPr>
            <w:tcW w:w="4365" w:type="dxa"/>
          </w:tcPr>
          <w:p w14:paraId="24C47984" w14:textId="77777777" w:rsidR="00F40119" w:rsidRPr="00F40119" w:rsidRDefault="00F40119" w:rsidP="00F40119">
            <w:pPr>
              <w:rPr>
                <w:rFonts w:ascii="Cambria" w:hAnsi="Cambria"/>
              </w:rPr>
            </w:pPr>
          </w:p>
        </w:tc>
      </w:tr>
      <w:tr w:rsidR="00F40119" w:rsidRPr="00F40119" w14:paraId="5576E362" w14:textId="77777777" w:rsidTr="00F40119">
        <w:tc>
          <w:tcPr>
            <w:tcW w:w="1696" w:type="dxa"/>
          </w:tcPr>
          <w:p w14:paraId="79925D51" w14:textId="46192F98" w:rsidR="00F40119" w:rsidRPr="00F40119" w:rsidRDefault="00F40119" w:rsidP="00F40119">
            <w:pPr>
              <w:rPr>
                <w:rFonts w:ascii="Cambria" w:hAnsi="Cambria"/>
              </w:rPr>
            </w:pPr>
            <w:r w:rsidRPr="00F40119">
              <w:rPr>
                <w:rFonts w:ascii="Cambria" w:hAnsi="Cambria"/>
              </w:rPr>
              <w:t>10</w:t>
            </w:r>
          </w:p>
        </w:tc>
        <w:tc>
          <w:tcPr>
            <w:tcW w:w="4395" w:type="dxa"/>
          </w:tcPr>
          <w:p w14:paraId="7F12E4FB" w14:textId="77777777" w:rsidR="00F40119" w:rsidRPr="00F40119" w:rsidRDefault="00F40119" w:rsidP="00F40119">
            <w:pPr>
              <w:rPr>
                <w:rFonts w:ascii="Cambria" w:hAnsi="Cambria"/>
              </w:rPr>
            </w:pPr>
          </w:p>
        </w:tc>
        <w:tc>
          <w:tcPr>
            <w:tcW w:w="4365" w:type="dxa"/>
          </w:tcPr>
          <w:p w14:paraId="12E77B6E" w14:textId="77777777" w:rsidR="00F40119" w:rsidRPr="00F40119" w:rsidRDefault="00F40119" w:rsidP="00F40119">
            <w:pPr>
              <w:rPr>
                <w:rFonts w:ascii="Cambria" w:hAnsi="Cambria"/>
              </w:rPr>
            </w:pPr>
          </w:p>
        </w:tc>
      </w:tr>
    </w:tbl>
    <w:p w14:paraId="50C039A3" w14:textId="77777777" w:rsidR="00F40119" w:rsidRPr="00F40119" w:rsidRDefault="00F40119" w:rsidP="00F40119">
      <w:pPr>
        <w:rPr>
          <w:rFonts w:ascii="Cambria" w:hAnsi="Cambria"/>
          <w:lang w:val="en-US"/>
        </w:rPr>
      </w:pPr>
    </w:p>
    <w:p w14:paraId="104F40E0" w14:textId="1525013B" w:rsidR="00F40119" w:rsidRPr="00904807" w:rsidRDefault="00F40119" w:rsidP="00F40119">
      <w:pPr>
        <w:rPr>
          <w:rFonts w:ascii="Cambria" w:hAnsi="Cambria"/>
          <w:b/>
          <w:bCs/>
          <w:u w:val="single"/>
          <w:lang w:val="en-US"/>
        </w:rPr>
      </w:pPr>
      <w:r w:rsidRPr="00904807">
        <w:rPr>
          <w:rFonts w:ascii="Cambria" w:hAnsi="Cambria"/>
          <w:b/>
          <w:bCs/>
          <w:u w:val="single"/>
          <w:lang w:val="en-US"/>
        </w:rPr>
        <w:t>Discussion Points</w:t>
      </w:r>
    </w:p>
    <w:p w14:paraId="4F77A53F" w14:textId="77777777" w:rsidR="00F40119" w:rsidRPr="00F40119" w:rsidRDefault="00F40119" w:rsidP="00F40119">
      <w:pPr>
        <w:rPr>
          <w:rFonts w:ascii="Cambria" w:hAnsi="Cambria"/>
          <w:lang w:val="en-US"/>
        </w:rPr>
      </w:pPr>
    </w:p>
    <w:p w14:paraId="29BB4A44" w14:textId="021E3D83" w:rsidR="00F40119" w:rsidRDefault="00811587" w:rsidP="00F40119">
      <w:pPr>
        <w:pStyle w:val="ListParagraph"/>
        <w:numPr>
          <w:ilvl w:val="0"/>
          <w:numId w:val="33"/>
        </w:numPr>
        <w:rPr>
          <w:rFonts w:ascii="Cambria" w:hAnsi="Cambria"/>
        </w:rPr>
      </w:pPr>
      <w:r>
        <w:rPr>
          <w:rFonts w:ascii="Cambria" w:hAnsi="Cambria"/>
        </w:rPr>
        <w:t xml:space="preserve">Direct Approval and Pass Generation, Check Out Process on the Windows Side, No Dropdown for Departments no Selection for Employee Both needed Text box, Field </w:t>
      </w:r>
      <w:proofErr w:type="gramStart"/>
      <w:r>
        <w:rPr>
          <w:rFonts w:ascii="Cambria" w:hAnsi="Cambria"/>
        </w:rPr>
        <w:t>With</w:t>
      </w:r>
      <w:proofErr w:type="gramEnd"/>
      <w:r>
        <w:rPr>
          <w:rFonts w:ascii="Cambria" w:hAnsi="Cambria"/>
        </w:rPr>
        <w:t xml:space="preserve"> Token Number Need To Add</w:t>
      </w:r>
    </w:p>
    <w:p w14:paraId="7FE3EEE4" w14:textId="5F2CC4D9" w:rsidR="00C82CDA" w:rsidRDefault="00C82CDA" w:rsidP="00F40119">
      <w:pPr>
        <w:pStyle w:val="ListParagraph"/>
        <w:numPr>
          <w:ilvl w:val="0"/>
          <w:numId w:val="33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="00811587">
        <w:rPr>
          <w:rFonts w:ascii="Cambria" w:hAnsi="Cambria"/>
        </w:rPr>
        <w:t>Direct Pass Generation After Submit.</w:t>
      </w:r>
    </w:p>
    <w:p w14:paraId="6ABD47F6" w14:textId="77777777" w:rsidR="00811587" w:rsidRDefault="00C82CDA" w:rsidP="00811587">
      <w:pPr>
        <w:pStyle w:val="ListParagraph"/>
        <w:numPr>
          <w:ilvl w:val="0"/>
          <w:numId w:val="33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="00811587">
        <w:rPr>
          <w:rFonts w:ascii="Cambria" w:hAnsi="Cambria"/>
        </w:rPr>
        <w:t xml:space="preserve">In Web Side Only Required </w:t>
      </w:r>
      <w:proofErr w:type="gramStart"/>
      <w:r w:rsidR="00811587">
        <w:rPr>
          <w:rFonts w:ascii="Cambria" w:hAnsi="Cambria"/>
        </w:rPr>
        <w:t>Reports .</w:t>
      </w:r>
      <w:bookmarkStart w:id="0" w:name="_GoBack"/>
      <w:bookmarkEnd w:id="0"/>
      <w:proofErr w:type="gramEnd"/>
    </w:p>
    <w:p w14:paraId="2B0E5875" w14:textId="77777777" w:rsidR="00C82CDA" w:rsidRPr="00F756C5" w:rsidRDefault="00C82CDA" w:rsidP="00F756C5">
      <w:pPr>
        <w:pStyle w:val="ListParagraph"/>
        <w:rPr>
          <w:rFonts w:ascii="Cambria" w:hAnsi="Cambria"/>
        </w:rPr>
      </w:pPr>
    </w:p>
    <w:p w14:paraId="384453B4" w14:textId="434E81F1" w:rsidR="00285E92" w:rsidRPr="00C82CDA" w:rsidRDefault="00285E92" w:rsidP="00C82CDA">
      <w:pPr>
        <w:rPr>
          <w:rFonts w:ascii="Cambria" w:hAnsi="Cambria"/>
        </w:rPr>
      </w:pPr>
    </w:p>
    <w:p w14:paraId="7293CDE2" w14:textId="77777777" w:rsidR="00285E92" w:rsidRDefault="00285E92" w:rsidP="00285E92">
      <w:pPr>
        <w:ind w:left="1080"/>
        <w:rPr>
          <w:rFonts w:ascii="Cambria" w:hAnsi="Cambria"/>
        </w:rPr>
      </w:pPr>
    </w:p>
    <w:p w14:paraId="33CD8825" w14:textId="5B8CC45F" w:rsidR="00285E92" w:rsidRPr="00904807" w:rsidRDefault="00285E92" w:rsidP="00285E92">
      <w:pPr>
        <w:rPr>
          <w:rFonts w:ascii="Cambria" w:hAnsi="Cambria"/>
          <w:b/>
          <w:bCs/>
          <w:u w:val="single"/>
          <w:lang w:val="en-US"/>
        </w:rPr>
      </w:pPr>
      <w:r w:rsidRPr="00904807">
        <w:rPr>
          <w:rFonts w:ascii="Cambria" w:hAnsi="Cambria"/>
          <w:b/>
          <w:bCs/>
          <w:u w:val="single"/>
          <w:lang w:val="en-US"/>
        </w:rPr>
        <w:t>Action Items</w:t>
      </w:r>
    </w:p>
    <w:p w14:paraId="05C7F558" w14:textId="77777777" w:rsidR="00285E92" w:rsidRDefault="00285E92" w:rsidP="00285E92">
      <w:pPr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1701"/>
        <w:gridCol w:w="1275"/>
        <w:gridCol w:w="2410"/>
      </w:tblGrid>
      <w:tr w:rsidR="00586FAA" w14:paraId="61A2AF27" w14:textId="77777777" w:rsidTr="00586FAA">
        <w:tc>
          <w:tcPr>
            <w:tcW w:w="846" w:type="dxa"/>
          </w:tcPr>
          <w:p w14:paraId="6B14284E" w14:textId="3CDF7B39" w:rsidR="00586FAA" w:rsidRDefault="00586FAA" w:rsidP="00285E9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S. No.</w:t>
            </w:r>
          </w:p>
        </w:tc>
        <w:tc>
          <w:tcPr>
            <w:tcW w:w="4111" w:type="dxa"/>
          </w:tcPr>
          <w:p w14:paraId="7F5B3B15" w14:textId="55380050" w:rsidR="00586FAA" w:rsidRDefault="00586FAA" w:rsidP="00285E9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Action Item</w:t>
            </w:r>
          </w:p>
        </w:tc>
        <w:tc>
          <w:tcPr>
            <w:tcW w:w="1701" w:type="dxa"/>
          </w:tcPr>
          <w:p w14:paraId="69F6937B" w14:textId="4863AB62" w:rsidR="00586FAA" w:rsidRDefault="00586FAA" w:rsidP="00285E9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Responsibility</w:t>
            </w:r>
          </w:p>
        </w:tc>
        <w:tc>
          <w:tcPr>
            <w:tcW w:w="1275" w:type="dxa"/>
          </w:tcPr>
          <w:p w14:paraId="3384C374" w14:textId="0A0D7E1E" w:rsidR="00586FAA" w:rsidRDefault="00586FAA" w:rsidP="00285E9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Date</w:t>
            </w:r>
          </w:p>
        </w:tc>
        <w:tc>
          <w:tcPr>
            <w:tcW w:w="2410" w:type="dxa"/>
          </w:tcPr>
          <w:p w14:paraId="074B16F4" w14:textId="68C393D6" w:rsidR="00586FAA" w:rsidRDefault="00586FAA" w:rsidP="00285E9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Remarks (if any)</w:t>
            </w:r>
          </w:p>
        </w:tc>
      </w:tr>
      <w:tr w:rsidR="00586FAA" w14:paraId="1CD1EEA7" w14:textId="77777777" w:rsidTr="00586FAA">
        <w:tc>
          <w:tcPr>
            <w:tcW w:w="846" w:type="dxa"/>
          </w:tcPr>
          <w:p w14:paraId="430378F8" w14:textId="58E6F9A4" w:rsidR="00586FAA" w:rsidRDefault="00586FAA" w:rsidP="00285E92">
            <w:pPr>
              <w:rPr>
                <w:rFonts w:ascii="Cambria" w:hAnsi="Cambria"/>
              </w:rPr>
            </w:pPr>
          </w:p>
        </w:tc>
        <w:tc>
          <w:tcPr>
            <w:tcW w:w="4111" w:type="dxa"/>
          </w:tcPr>
          <w:p w14:paraId="77449B1B" w14:textId="2B46DF08" w:rsidR="00586FAA" w:rsidRDefault="00586FAA" w:rsidP="00285E92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1DFF52EC" w14:textId="049A3744" w:rsidR="00586FAA" w:rsidRDefault="00586FAA" w:rsidP="00285E92">
            <w:pPr>
              <w:rPr>
                <w:rFonts w:ascii="Cambria" w:hAnsi="Cambria"/>
              </w:rPr>
            </w:pPr>
          </w:p>
        </w:tc>
        <w:tc>
          <w:tcPr>
            <w:tcW w:w="1275" w:type="dxa"/>
          </w:tcPr>
          <w:p w14:paraId="671CE1CD" w14:textId="6064583E" w:rsidR="00586FAA" w:rsidRDefault="00586FAA" w:rsidP="00285E92">
            <w:pPr>
              <w:rPr>
                <w:rFonts w:ascii="Cambria" w:hAnsi="Cambria"/>
              </w:rPr>
            </w:pPr>
          </w:p>
        </w:tc>
        <w:tc>
          <w:tcPr>
            <w:tcW w:w="2410" w:type="dxa"/>
          </w:tcPr>
          <w:p w14:paraId="5A0F6CE8" w14:textId="77777777" w:rsidR="00586FAA" w:rsidRDefault="00586FAA" w:rsidP="00285E92">
            <w:pPr>
              <w:rPr>
                <w:rFonts w:ascii="Cambria" w:hAnsi="Cambria"/>
              </w:rPr>
            </w:pPr>
          </w:p>
        </w:tc>
      </w:tr>
      <w:tr w:rsidR="00586FAA" w14:paraId="2D95F66F" w14:textId="77777777" w:rsidTr="00586FAA">
        <w:tc>
          <w:tcPr>
            <w:tcW w:w="846" w:type="dxa"/>
          </w:tcPr>
          <w:p w14:paraId="39264D40" w14:textId="4855D4C7" w:rsidR="00586FAA" w:rsidRDefault="00586FAA" w:rsidP="00285E92">
            <w:pPr>
              <w:rPr>
                <w:rFonts w:ascii="Cambria" w:hAnsi="Cambria"/>
              </w:rPr>
            </w:pPr>
          </w:p>
        </w:tc>
        <w:tc>
          <w:tcPr>
            <w:tcW w:w="4111" w:type="dxa"/>
          </w:tcPr>
          <w:p w14:paraId="0D6E612D" w14:textId="387A5684" w:rsidR="00586FAA" w:rsidRPr="00586FAA" w:rsidRDefault="00586FAA" w:rsidP="00586FAA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14:paraId="5E92B56A" w14:textId="213CE718" w:rsidR="00586FAA" w:rsidRDefault="00586FAA" w:rsidP="00285E92">
            <w:pPr>
              <w:rPr>
                <w:rFonts w:ascii="Cambria" w:hAnsi="Cambria"/>
              </w:rPr>
            </w:pPr>
          </w:p>
        </w:tc>
        <w:tc>
          <w:tcPr>
            <w:tcW w:w="1275" w:type="dxa"/>
          </w:tcPr>
          <w:p w14:paraId="3D469AF2" w14:textId="3003EA36" w:rsidR="00586FAA" w:rsidRDefault="00586FAA" w:rsidP="00285E92">
            <w:pPr>
              <w:rPr>
                <w:rFonts w:ascii="Cambria" w:hAnsi="Cambria"/>
              </w:rPr>
            </w:pPr>
          </w:p>
        </w:tc>
        <w:tc>
          <w:tcPr>
            <w:tcW w:w="2410" w:type="dxa"/>
          </w:tcPr>
          <w:p w14:paraId="58B2FDEB" w14:textId="77777777" w:rsidR="00586FAA" w:rsidRDefault="00586FAA" w:rsidP="00285E92">
            <w:pPr>
              <w:rPr>
                <w:rFonts w:ascii="Cambria" w:hAnsi="Cambria"/>
              </w:rPr>
            </w:pPr>
          </w:p>
        </w:tc>
      </w:tr>
    </w:tbl>
    <w:p w14:paraId="3D6E79BD" w14:textId="77777777" w:rsidR="00285E92" w:rsidRDefault="00285E92" w:rsidP="00285E92">
      <w:pPr>
        <w:rPr>
          <w:rFonts w:ascii="Cambria" w:hAnsi="Cambria"/>
        </w:rPr>
      </w:pPr>
    </w:p>
    <w:p w14:paraId="67F58163" w14:textId="77777777" w:rsidR="00586FAA" w:rsidRPr="00285E92" w:rsidRDefault="00586FAA" w:rsidP="00285E92">
      <w:pPr>
        <w:rPr>
          <w:rFonts w:ascii="Cambria" w:hAnsi="Cambria"/>
        </w:rPr>
      </w:pPr>
    </w:p>
    <w:sectPr w:rsidR="00586FAA" w:rsidRPr="00285E92" w:rsidSect="00247BAA">
      <w:headerReference w:type="default" r:id="rId8"/>
      <w:footerReference w:type="even" r:id="rId9"/>
      <w:footerReference w:type="default" r:id="rId10"/>
      <w:pgSz w:w="11906" w:h="16838"/>
      <w:pgMar w:top="187" w:right="720" w:bottom="864" w:left="720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357B57" w14:textId="77777777" w:rsidR="00D41AAB" w:rsidRDefault="00D41AAB" w:rsidP="00F00463">
      <w:r>
        <w:separator/>
      </w:r>
    </w:p>
  </w:endnote>
  <w:endnote w:type="continuationSeparator" w:id="0">
    <w:p w14:paraId="1ABD44E4" w14:textId="77777777" w:rsidR="00D41AAB" w:rsidRDefault="00D41AAB" w:rsidP="00F00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659D06" w14:textId="77777777" w:rsidR="00F85E9B" w:rsidRDefault="00F85E9B" w:rsidP="00F85E9B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4F0C" w14:textId="77777777" w:rsidR="001D66D6" w:rsidRDefault="001D66D6" w:rsidP="00F85E9B">
    <w:pPr>
      <w:pStyle w:val="Footer"/>
      <w:ind w:left="2160"/>
      <w:jc w:val="right"/>
      <w:rPr>
        <w:rFonts w:ascii="Arial" w:hAnsi="Arial" w:cs="Arial"/>
        <w:b/>
        <w:sz w:val="18"/>
        <w:szCs w:val="18"/>
      </w:rPr>
    </w:pPr>
  </w:p>
  <w:p w14:paraId="33A73B74" w14:textId="77777777" w:rsidR="006D609C" w:rsidRDefault="006D609C" w:rsidP="006D609C">
    <w:pPr>
      <w:pStyle w:val="Footer"/>
      <w:ind w:left="2160" w:right="-307"/>
      <w:jc w:val="right"/>
      <w:rPr>
        <w:rFonts w:ascii="Arial" w:hAnsi="Arial" w:cs="Arial"/>
        <w:b/>
        <w:sz w:val="18"/>
        <w:szCs w:val="18"/>
      </w:rPr>
    </w:pPr>
  </w:p>
  <w:p w14:paraId="31A09E8B" w14:textId="77777777" w:rsidR="00D14CA6" w:rsidRDefault="00D14CA6" w:rsidP="006D609C">
    <w:pPr>
      <w:pStyle w:val="Footer"/>
      <w:ind w:left="2160" w:right="-307"/>
      <w:jc w:val="right"/>
      <w:rPr>
        <w:rFonts w:ascii="Arial" w:hAnsi="Arial" w:cs="Arial"/>
        <w:sz w:val="18"/>
        <w:szCs w:val="18"/>
      </w:rPr>
    </w:pPr>
    <w:r w:rsidRPr="00F85E9B">
      <w:rPr>
        <w:rFonts w:ascii="Arial" w:hAnsi="Arial" w:cs="Arial"/>
        <w:b/>
        <w:sz w:val="18"/>
        <w:szCs w:val="18"/>
      </w:rPr>
      <w:t>Neemus Software Solutions Pvt.</w:t>
    </w:r>
    <w:r w:rsidR="00F85E9B" w:rsidRPr="00F85E9B">
      <w:rPr>
        <w:rFonts w:ascii="Arial" w:hAnsi="Arial" w:cs="Arial"/>
        <w:b/>
        <w:sz w:val="18"/>
        <w:szCs w:val="18"/>
      </w:rPr>
      <w:t xml:space="preserve"> Ltd</w:t>
    </w:r>
    <w:r>
      <w:rPr>
        <w:rFonts w:ascii="Arial" w:hAnsi="Arial" w:cs="Arial"/>
        <w:sz w:val="18"/>
        <w:szCs w:val="18"/>
      </w:rPr>
      <w:br/>
      <w:t>Plot N</w:t>
    </w:r>
    <w:r w:rsidR="00F85E9B">
      <w:rPr>
        <w:rFonts w:ascii="Arial" w:hAnsi="Arial" w:cs="Arial"/>
        <w:sz w:val="18"/>
        <w:szCs w:val="18"/>
      </w:rPr>
      <w:t xml:space="preserve">o-2, </w:t>
    </w:r>
    <w:proofErr w:type="spellStart"/>
    <w:r w:rsidR="00F85E9B">
      <w:rPr>
        <w:rFonts w:ascii="Arial" w:hAnsi="Arial" w:cs="Arial"/>
        <w:sz w:val="18"/>
        <w:szCs w:val="18"/>
      </w:rPr>
      <w:t>Jagruthi</w:t>
    </w:r>
    <w:proofErr w:type="spellEnd"/>
    <w:r w:rsidR="00F85E9B">
      <w:rPr>
        <w:rFonts w:ascii="Arial" w:hAnsi="Arial" w:cs="Arial"/>
        <w:sz w:val="18"/>
        <w:szCs w:val="18"/>
      </w:rPr>
      <w:t xml:space="preserve"> Shines, </w:t>
    </w:r>
    <w:proofErr w:type="spellStart"/>
    <w:r w:rsidR="00F85E9B">
      <w:rPr>
        <w:rFonts w:ascii="Arial" w:hAnsi="Arial" w:cs="Arial"/>
        <w:sz w:val="18"/>
        <w:szCs w:val="18"/>
      </w:rPr>
      <w:t>R.</w:t>
    </w:r>
    <w:proofErr w:type="gramStart"/>
    <w:r w:rsidR="00F85E9B">
      <w:rPr>
        <w:rFonts w:ascii="Arial" w:hAnsi="Arial" w:cs="Arial"/>
        <w:sz w:val="18"/>
        <w:szCs w:val="18"/>
      </w:rPr>
      <w:t>R.Nagar</w:t>
    </w:r>
    <w:proofErr w:type="spellEnd"/>
    <w:proofErr w:type="gramEnd"/>
    <w:r>
      <w:rPr>
        <w:rFonts w:ascii="Arial" w:hAnsi="Arial" w:cs="Arial"/>
        <w:sz w:val="18"/>
        <w:szCs w:val="18"/>
      </w:rPr>
      <w:br/>
      <w:t>O</w:t>
    </w:r>
    <w:r w:rsidR="00F85E9B">
      <w:rPr>
        <w:rFonts w:ascii="Arial" w:hAnsi="Arial" w:cs="Arial"/>
        <w:sz w:val="18"/>
        <w:szCs w:val="18"/>
      </w:rPr>
      <w:t xml:space="preserve">ld </w:t>
    </w:r>
    <w:proofErr w:type="spellStart"/>
    <w:r w:rsidR="00F85E9B">
      <w:rPr>
        <w:rFonts w:ascii="Arial" w:hAnsi="Arial" w:cs="Arial"/>
        <w:sz w:val="18"/>
        <w:szCs w:val="18"/>
      </w:rPr>
      <w:t>Bowenpally</w:t>
    </w:r>
    <w:proofErr w:type="spellEnd"/>
    <w:r w:rsidR="00F85E9B">
      <w:rPr>
        <w:rFonts w:ascii="Arial" w:hAnsi="Arial" w:cs="Arial"/>
        <w:sz w:val="18"/>
        <w:szCs w:val="18"/>
      </w:rPr>
      <w:t>, Hyderabad-500011</w:t>
    </w:r>
  </w:p>
  <w:p w14:paraId="79EF0652" w14:textId="77777777" w:rsidR="00D14CA6" w:rsidRDefault="00D14CA6" w:rsidP="006D609C">
    <w:pPr>
      <w:pStyle w:val="Footer"/>
      <w:ind w:left="2160" w:right="-307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Phone: </w:t>
    </w:r>
    <w:r w:rsidR="00322BE2">
      <w:rPr>
        <w:rFonts w:ascii="Arial" w:hAnsi="Arial" w:cs="Arial"/>
        <w:sz w:val="18"/>
        <w:szCs w:val="18"/>
      </w:rPr>
      <w:t xml:space="preserve"> +91.40.40055211</w:t>
    </w:r>
  </w:p>
  <w:p w14:paraId="61D27119" w14:textId="77777777" w:rsidR="006D609C" w:rsidRDefault="006D609C" w:rsidP="006D609C">
    <w:pPr>
      <w:pStyle w:val="Footer"/>
      <w:ind w:left="2160" w:right="-307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CIN:20233354AAAAAF8768</w:t>
    </w:r>
  </w:p>
  <w:p w14:paraId="6149A8EB" w14:textId="77777777" w:rsidR="001D66D6" w:rsidRPr="00466BAB" w:rsidRDefault="006D609C" w:rsidP="006D609C">
    <w:pPr>
      <w:pStyle w:val="Footer"/>
      <w:ind w:left="2160" w:right="-307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GSTN: 36AACCN8374P1ZO </w:t>
    </w:r>
  </w:p>
  <w:p w14:paraId="61E21B3B" w14:textId="77777777" w:rsidR="00D14CA6" w:rsidRDefault="00D14CA6" w:rsidP="006D609C">
    <w:pPr>
      <w:pStyle w:val="Footer"/>
      <w:ind w:right="-30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BAEF78" w14:textId="77777777" w:rsidR="00D41AAB" w:rsidRDefault="00D41AAB" w:rsidP="00F00463">
      <w:r>
        <w:separator/>
      </w:r>
    </w:p>
  </w:footnote>
  <w:footnote w:type="continuationSeparator" w:id="0">
    <w:p w14:paraId="5104FD8C" w14:textId="77777777" w:rsidR="00D41AAB" w:rsidRDefault="00D41AAB" w:rsidP="00F00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31DA6B" w14:textId="033780E5" w:rsidR="00D14CA6" w:rsidRDefault="001D66D6" w:rsidP="00F85E9B">
    <w:pPr>
      <w:pStyle w:val="Header"/>
      <w:tabs>
        <w:tab w:val="clear" w:pos="4513"/>
        <w:tab w:val="clear" w:pos="9026"/>
      </w:tabs>
      <w:jc w:val="right"/>
    </w:pPr>
    <w:r w:rsidRPr="0028527F">
      <w:rPr>
        <w:rFonts w:eastAsia="Times New Roman"/>
        <w:noProof/>
        <w:lang w:bidi="hi-IN"/>
      </w:rPr>
      <w:drawing>
        <wp:inline distT="0" distB="0" distL="0" distR="0" wp14:anchorId="0BD85F22" wp14:editId="06C654C0">
          <wp:extent cx="2124075" cy="800100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407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54A66"/>
    <w:multiLevelType w:val="hybridMultilevel"/>
    <w:tmpl w:val="CBFE4F04"/>
    <w:lvl w:ilvl="0" w:tplc="BDA61014">
      <w:start w:val="1"/>
      <w:numFmt w:val="lowerLetter"/>
      <w:lvlText w:val="%1."/>
      <w:lvlJc w:val="left"/>
      <w:pPr>
        <w:ind w:left="50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9"/>
        <w:sz w:val="22"/>
        <w:szCs w:val="22"/>
        <w:lang w:val="en-US" w:eastAsia="en-US" w:bidi="ar-SA"/>
      </w:rPr>
    </w:lvl>
    <w:lvl w:ilvl="1" w:tplc="51A81E4E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ar-SA"/>
      </w:rPr>
    </w:lvl>
    <w:lvl w:ilvl="2" w:tplc="1056FE88">
      <w:numFmt w:val="bullet"/>
      <w:lvlText w:val="•"/>
      <w:lvlJc w:val="left"/>
      <w:pPr>
        <w:ind w:left="1383" w:hanging="360"/>
      </w:pPr>
      <w:rPr>
        <w:rFonts w:hint="default"/>
        <w:lang w:val="en-US" w:eastAsia="en-US" w:bidi="ar-SA"/>
      </w:rPr>
    </w:lvl>
    <w:lvl w:ilvl="3" w:tplc="5B009C9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4" w:tplc="EB0CE4D8">
      <w:numFmt w:val="bullet"/>
      <w:lvlText w:val="•"/>
      <w:lvlJc w:val="left"/>
      <w:pPr>
        <w:ind w:left="2267" w:hanging="360"/>
      </w:pPr>
      <w:rPr>
        <w:rFonts w:hint="default"/>
        <w:lang w:val="en-US" w:eastAsia="en-US" w:bidi="ar-SA"/>
      </w:rPr>
    </w:lvl>
    <w:lvl w:ilvl="5" w:tplc="DA629D26">
      <w:numFmt w:val="bullet"/>
      <w:lvlText w:val="•"/>
      <w:lvlJc w:val="left"/>
      <w:pPr>
        <w:ind w:left="2709" w:hanging="360"/>
      </w:pPr>
      <w:rPr>
        <w:rFonts w:hint="default"/>
        <w:lang w:val="en-US" w:eastAsia="en-US" w:bidi="ar-SA"/>
      </w:rPr>
    </w:lvl>
    <w:lvl w:ilvl="6" w:tplc="68B0A658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7" w:tplc="15F81074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8" w:tplc="A75273C4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317A1A"/>
    <w:multiLevelType w:val="hybridMultilevel"/>
    <w:tmpl w:val="F55681F2"/>
    <w:lvl w:ilvl="0" w:tplc="A55EAAB0">
      <w:start w:val="1"/>
      <w:numFmt w:val="lowerLetter"/>
      <w:lvlText w:val="%1."/>
      <w:lvlJc w:val="left"/>
      <w:pPr>
        <w:ind w:left="919" w:hanging="360"/>
      </w:pPr>
      <w:rPr>
        <w:rFonts w:hint="default"/>
        <w:spacing w:val="0"/>
        <w:w w:val="119"/>
        <w:lang w:val="en-US" w:eastAsia="en-US" w:bidi="ar-SA"/>
      </w:rPr>
    </w:lvl>
    <w:lvl w:ilvl="1" w:tplc="D626FEC6">
      <w:start w:val="1"/>
      <w:numFmt w:val="upperRoman"/>
      <w:lvlText w:val="%2."/>
      <w:lvlJc w:val="left"/>
      <w:pPr>
        <w:ind w:left="1128" w:hanging="430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134"/>
        <w:sz w:val="24"/>
        <w:szCs w:val="24"/>
        <w:lang w:val="en-US" w:eastAsia="en-US" w:bidi="ar-SA"/>
      </w:rPr>
    </w:lvl>
    <w:lvl w:ilvl="2" w:tplc="B5BEC4C2">
      <w:start w:val="1"/>
      <w:numFmt w:val="lowerLetter"/>
      <w:lvlText w:val="%3)"/>
      <w:lvlJc w:val="left"/>
      <w:pPr>
        <w:ind w:left="114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4"/>
        <w:sz w:val="24"/>
        <w:szCs w:val="24"/>
        <w:lang w:val="en-US" w:eastAsia="en-US" w:bidi="ar-SA"/>
      </w:rPr>
    </w:lvl>
    <w:lvl w:ilvl="3" w:tplc="C01A1F90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4" w:tplc="2E6C49C0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5" w:tplc="D6449BF4">
      <w:numFmt w:val="bullet"/>
      <w:lvlText w:val="•"/>
      <w:lvlJc w:val="left"/>
      <w:pPr>
        <w:ind w:left="4867" w:hanging="360"/>
      </w:pPr>
      <w:rPr>
        <w:rFonts w:hint="default"/>
        <w:lang w:val="en-US" w:eastAsia="en-US" w:bidi="ar-SA"/>
      </w:rPr>
    </w:lvl>
    <w:lvl w:ilvl="6" w:tplc="75B0679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09984BB2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  <w:lvl w:ilvl="8" w:tplc="55FAD094">
      <w:numFmt w:val="bullet"/>
      <w:lvlText w:val="•"/>
      <w:lvlJc w:val="left"/>
      <w:pPr>
        <w:ind w:left="859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57A37E1"/>
    <w:multiLevelType w:val="hybridMultilevel"/>
    <w:tmpl w:val="EF0E7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713CB"/>
    <w:multiLevelType w:val="hybridMultilevel"/>
    <w:tmpl w:val="5C8CB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5094E"/>
    <w:multiLevelType w:val="hybridMultilevel"/>
    <w:tmpl w:val="E95C0F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80762"/>
    <w:multiLevelType w:val="hybridMultilevel"/>
    <w:tmpl w:val="8FB0E95A"/>
    <w:lvl w:ilvl="0" w:tplc="EA8A3E6E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16962A03"/>
    <w:multiLevelType w:val="hybridMultilevel"/>
    <w:tmpl w:val="5F2C8A62"/>
    <w:lvl w:ilvl="0" w:tplc="873C9E32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04CBC"/>
    <w:multiLevelType w:val="hybridMultilevel"/>
    <w:tmpl w:val="0E1CC952"/>
    <w:lvl w:ilvl="0" w:tplc="F37A56F2">
      <w:start w:val="1"/>
      <w:numFmt w:val="lowerRoman"/>
      <w:lvlText w:val="(%1)"/>
      <w:lvlJc w:val="left"/>
      <w:pPr>
        <w:ind w:left="1080" w:hanging="72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35911"/>
    <w:multiLevelType w:val="hybridMultilevel"/>
    <w:tmpl w:val="794CB6C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529EB"/>
    <w:multiLevelType w:val="hybridMultilevel"/>
    <w:tmpl w:val="0C380DC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21454"/>
    <w:multiLevelType w:val="hybridMultilevel"/>
    <w:tmpl w:val="FC7CAF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77268C"/>
    <w:multiLevelType w:val="hybridMultilevel"/>
    <w:tmpl w:val="554CB6C6"/>
    <w:lvl w:ilvl="0" w:tplc="308CC320">
      <w:start w:val="1"/>
      <w:numFmt w:val="lowerRoman"/>
      <w:lvlText w:val="%1)"/>
      <w:lvlJc w:val="left"/>
      <w:pPr>
        <w:ind w:left="1080" w:hanging="72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F6E50"/>
    <w:multiLevelType w:val="hybridMultilevel"/>
    <w:tmpl w:val="CF5C88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D3237"/>
    <w:multiLevelType w:val="hybridMultilevel"/>
    <w:tmpl w:val="613E1922"/>
    <w:lvl w:ilvl="0" w:tplc="873C9E32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F54953"/>
    <w:multiLevelType w:val="hybridMultilevel"/>
    <w:tmpl w:val="793A021A"/>
    <w:lvl w:ilvl="0" w:tplc="1C08DD7E">
      <w:start w:val="1"/>
      <w:numFmt w:val="lowerLetter"/>
      <w:lvlText w:val="%1)"/>
      <w:lvlJc w:val="left"/>
      <w:pPr>
        <w:ind w:left="50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1" w:tplc="EB269E2E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ar-SA"/>
      </w:rPr>
    </w:lvl>
    <w:lvl w:ilvl="2" w:tplc="D30036E6">
      <w:numFmt w:val="bullet"/>
      <w:lvlText w:val="•"/>
      <w:lvlJc w:val="left"/>
      <w:pPr>
        <w:ind w:left="1383" w:hanging="360"/>
      </w:pPr>
      <w:rPr>
        <w:rFonts w:hint="default"/>
        <w:lang w:val="en-US" w:eastAsia="en-US" w:bidi="ar-SA"/>
      </w:rPr>
    </w:lvl>
    <w:lvl w:ilvl="3" w:tplc="A1BC15F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4" w:tplc="0A500B48">
      <w:numFmt w:val="bullet"/>
      <w:lvlText w:val="•"/>
      <w:lvlJc w:val="left"/>
      <w:pPr>
        <w:ind w:left="2267" w:hanging="360"/>
      </w:pPr>
      <w:rPr>
        <w:rFonts w:hint="default"/>
        <w:lang w:val="en-US" w:eastAsia="en-US" w:bidi="ar-SA"/>
      </w:rPr>
    </w:lvl>
    <w:lvl w:ilvl="5" w:tplc="31CE125C">
      <w:numFmt w:val="bullet"/>
      <w:lvlText w:val="•"/>
      <w:lvlJc w:val="left"/>
      <w:pPr>
        <w:ind w:left="2709" w:hanging="360"/>
      </w:pPr>
      <w:rPr>
        <w:rFonts w:hint="default"/>
        <w:lang w:val="en-US" w:eastAsia="en-US" w:bidi="ar-SA"/>
      </w:rPr>
    </w:lvl>
    <w:lvl w:ilvl="6" w:tplc="B6508B90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7" w:tplc="A30225CC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8" w:tplc="4A12E5BC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55E241B"/>
    <w:multiLevelType w:val="hybridMultilevel"/>
    <w:tmpl w:val="F980476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D6201"/>
    <w:multiLevelType w:val="hybridMultilevel"/>
    <w:tmpl w:val="9CFAC70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FD63D6"/>
    <w:multiLevelType w:val="hybridMultilevel"/>
    <w:tmpl w:val="27B46B8E"/>
    <w:lvl w:ilvl="0" w:tplc="8C0E84DA">
      <w:start w:val="1"/>
      <w:numFmt w:val="lowerLetter"/>
      <w:lvlText w:val="%1."/>
      <w:lvlJc w:val="left"/>
      <w:pPr>
        <w:ind w:left="63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350" w:hanging="360"/>
      </w:pPr>
    </w:lvl>
    <w:lvl w:ilvl="2" w:tplc="4009001B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369F3285"/>
    <w:multiLevelType w:val="hybridMultilevel"/>
    <w:tmpl w:val="7DE2B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324B3"/>
    <w:multiLevelType w:val="hybridMultilevel"/>
    <w:tmpl w:val="E95C0F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394CDE"/>
    <w:multiLevelType w:val="hybridMultilevel"/>
    <w:tmpl w:val="E95C0F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26642"/>
    <w:multiLevelType w:val="hybridMultilevel"/>
    <w:tmpl w:val="33E8BFE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66C25"/>
    <w:multiLevelType w:val="hybridMultilevel"/>
    <w:tmpl w:val="F42E1EF8"/>
    <w:lvl w:ilvl="0" w:tplc="F34EB53A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53E82B84"/>
    <w:multiLevelType w:val="hybridMultilevel"/>
    <w:tmpl w:val="5A1A0176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4" w15:restartNumberingAfterBreak="0">
    <w:nsid w:val="55CB26BD"/>
    <w:multiLevelType w:val="hybridMultilevel"/>
    <w:tmpl w:val="E95C0F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4316E4"/>
    <w:multiLevelType w:val="hybridMultilevel"/>
    <w:tmpl w:val="E95C0FF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6A71E7"/>
    <w:multiLevelType w:val="hybridMultilevel"/>
    <w:tmpl w:val="06C862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A2380F"/>
    <w:multiLevelType w:val="hybridMultilevel"/>
    <w:tmpl w:val="696267A2"/>
    <w:lvl w:ilvl="0" w:tplc="A970C1E0">
      <w:start w:val="1"/>
      <w:numFmt w:val="lowerLetter"/>
      <w:lvlText w:val="%1.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7465E2"/>
    <w:multiLevelType w:val="hybridMultilevel"/>
    <w:tmpl w:val="E42AE0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AA3406"/>
    <w:multiLevelType w:val="hybridMultilevel"/>
    <w:tmpl w:val="ED1E5B48"/>
    <w:lvl w:ilvl="0" w:tplc="55CA9634">
      <w:start w:val="1"/>
      <w:numFmt w:val="lowerLetter"/>
      <w:lvlText w:val="%1)"/>
      <w:lvlJc w:val="left"/>
      <w:pPr>
        <w:ind w:left="50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1" w:tplc="F4422D0C">
      <w:numFmt w:val="bullet"/>
      <w:lvlText w:val="•"/>
      <w:lvlJc w:val="left"/>
      <w:pPr>
        <w:ind w:left="941" w:hanging="360"/>
      </w:pPr>
      <w:rPr>
        <w:rFonts w:hint="default"/>
        <w:lang w:val="en-US" w:eastAsia="en-US" w:bidi="ar-SA"/>
      </w:rPr>
    </w:lvl>
    <w:lvl w:ilvl="2" w:tplc="69069922">
      <w:numFmt w:val="bullet"/>
      <w:lvlText w:val="•"/>
      <w:lvlJc w:val="left"/>
      <w:pPr>
        <w:ind w:left="1383" w:hanging="360"/>
      </w:pPr>
      <w:rPr>
        <w:rFonts w:hint="default"/>
        <w:lang w:val="en-US" w:eastAsia="en-US" w:bidi="ar-SA"/>
      </w:rPr>
    </w:lvl>
    <w:lvl w:ilvl="3" w:tplc="47D8B8B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4" w:tplc="0606678C">
      <w:numFmt w:val="bullet"/>
      <w:lvlText w:val="•"/>
      <w:lvlJc w:val="left"/>
      <w:pPr>
        <w:ind w:left="2267" w:hanging="360"/>
      </w:pPr>
      <w:rPr>
        <w:rFonts w:hint="default"/>
        <w:lang w:val="en-US" w:eastAsia="en-US" w:bidi="ar-SA"/>
      </w:rPr>
    </w:lvl>
    <w:lvl w:ilvl="5" w:tplc="C464C64E">
      <w:numFmt w:val="bullet"/>
      <w:lvlText w:val="•"/>
      <w:lvlJc w:val="left"/>
      <w:pPr>
        <w:ind w:left="2709" w:hanging="360"/>
      </w:pPr>
      <w:rPr>
        <w:rFonts w:hint="default"/>
        <w:lang w:val="en-US" w:eastAsia="en-US" w:bidi="ar-SA"/>
      </w:rPr>
    </w:lvl>
    <w:lvl w:ilvl="6" w:tplc="5C3CD142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7" w:tplc="70B4113A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8" w:tplc="5A284E60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A5C7B50"/>
    <w:multiLevelType w:val="hybridMultilevel"/>
    <w:tmpl w:val="F68C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8"/>
  </w:num>
  <w:num w:numId="3">
    <w:abstractNumId w:val="10"/>
  </w:num>
  <w:num w:numId="4">
    <w:abstractNumId w:val="27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5"/>
  </w:num>
  <w:num w:numId="11">
    <w:abstractNumId w:val="7"/>
  </w:num>
  <w:num w:numId="12">
    <w:abstractNumId w:val="19"/>
  </w:num>
  <w:num w:numId="13">
    <w:abstractNumId w:val="20"/>
  </w:num>
  <w:num w:numId="14">
    <w:abstractNumId w:val="4"/>
  </w:num>
  <w:num w:numId="15">
    <w:abstractNumId w:val="24"/>
  </w:num>
  <w:num w:numId="16">
    <w:abstractNumId w:val="9"/>
  </w:num>
  <w:num w:numId="17">
    <w:abstractNumId w:val="12"/>
  </w:num>
  <w:num w:numId="18">
    <w:abstractNumId w:val="3"/>
  </w:num>
  <w:num w:numId="19">
    <w:abstractNumId w:val="6"/>
  </w:num>
  <w:num w:numId="20">
    <w:abstractNumId w:val="2"/>
  </w:num>
  <w:num w:numId="21">
    <w:abstractNumId w:val="13"/>
  </w:num>
  <w:num w:numId="22">
    <w:abstractNumId w:val="28"/>
  </w:num>
  <w:num w:numId="23">
    <w:abstractNumId w:val="16"/>
  </w:num>
  <w:num w:numId="24">
    <w:abstractNumId w:val="30"/>
  </w:num>
  <w:num w:numId="25">
    <w:abstractNumId w:val="26"/>
  </w:num>
  <w:num w:numId="26">
    <w:abstractNumId w:val="17"/>
  </w:num>
  <w:num w:numId="27">
    <w:abstractNumId w:val="1"/>
  </w:num>
  <w:num w:numId="28">
    <w:abstractNumId w:val="29"/>
  </w:num>
  <w:num w:numId="29">
    <w:abstractNumId w:val="14"/>
  </w:num>
  <w:num w:numId="30">
    <w:abstractNumId w:val="0"/>
  </w:num>
  <w:num w:numId="31">
    <w:abstractNumId w:val="23"/>
  </w:num>
  <w:num w:numId="32">
    <w:abstractNumId w:val="5"/>
  </w:num>
  <w:num w:numId="33">
    <w:abstractNumId w:val="18"/>
  </w:num>
  <w:num w:numId="34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72"/>
    <w:rsid w:val="00003216"/>
    <w:rsid w:val="00004175"/>
    <w:rsid w:val="000072FC"/>
    <w:rsid w:val="000134EF"/>
    <w:rsid w:val="000155B2"/>
    <w:rsid w:val="00015A2A"/>
    <w:rsid w:val="0002205C"/>
    <w:rsid w:val="00026592"/>
    <w:rsid w:val="00030073"/>
    <w:rsid w:val="00030BE8"/>
    <w:rsid w:val="00037BEC"/>
    <w:rsid w:val="00044DD4"/>
    <w:rsid w:val="0004579E"/>
    <w:rsid w:val="00046832"/>
    <w:rsid w:val="00051BB3"/>
    <w:rsid w:val="0005711D"/>
    <w:rsid w:val="00062EF5"/>
    <w:rsid w:val="00064B55"/>
    <w:rsid w:val="00083298"/>
    <w:rsid w:val="00095130"/>
    <w:rsid w:val="000951C3"/>
    <w:rsid w:val="000A2F73"/>
    <w:rsid w:val="000C0B7A"/>
    <w:rsid w:val="000D5AFF"/>
    <w:rsid w:val="000D69CF"/>
    <w:rsid w:val="000E10B2"/>
    <w:rsid w:val="000E7910"/>
    <w:rsid w:val="000F0EDD"/>
    <w:rsid w:val="000F5668"/>
    <w:rsid w:val="001036ED"/>
    <w:rsid w:val="00114543"/>
    <w:rsid w:val="00116150"/>
    <w:rsid w:val="0012343C"/>
    <w:rsid w:val="00123CA1"/>
    <w:rsid w:val="001252CB"/>
    <w:rsid w:val="00126442"/>
    <w:rsid w:val="0013057A"/>
    <w:rsid w:val="00131715"/>
    <w:rsid w:val="001330C6"/>
    <w:rsid w:val="00133D9F"/>
    <w:rsid w:val="001352FA"/>
    <w:rsid w:val="00137663"/>
    <w:rsid w:val="00146F62"/>
    <w:rsid w:val="00151998"/>
    <w:rsid w:val="0017782D"/>
    <w:rsid w:val="00186C15"/>
    <w:rsid w:val="0018776D"/>
    <w:rsid w:val="00193334"/>
    <w:rsid w:val="00196BC5"/>
    <w:rsid w:val="00197245"/>
    <w:rsid w:val="001A1073"/>
    <w:rsid w:val="001A2EC0"/>
    <w:rsid w:val="001A3145"/>
    <w:rsid w:val="001A4E32"/>
    <w:rsid w:val="001B6F12"/>
    <w:rsid w:val="001B7F03"/>
    <w:rsid w:val="001C2FC5"/>
    <w:rsid w:val="001D2520"/>
    <w:rsid w:val="001D36C5"/>
    <w:rsid w:val="001D3B89"/>
    <w:rsid w:val="001D4ECC"/>
    <w:rsid w:val="001D5881"/>
    <w:rsid w:val="001D66D6"/>
    <w:rsid w:val="001D6BAA"/>
    <w:rsid w:val="001E2F66"/>
    <w:rsid w:val="001E4E13"/>
    <w:rsid w:val="001F2025"/>
    <w:rsid w:val="001F6BF7"/>
    <w:rsid w:val="001F7E81"/>
    <w:rsid w:val="0020175A"/>
    <w:rsid w:val="002023E1"/>
    <w:rsid w:val="00203181"/>
    <w:rsid w:val="002034A3"/>
    <w:rsid w:val="002043D9"/>
    <w:rsid w:val="002143D9"/>
    <w:rsid w:val="00220184"/>
    <w:rsid w:val="00230722"/>
    <w:rsid w:val="0024099F"/>
    <w:rsid w:val="00247BAA"/>
    <w:rsid w:val="0025298D"/>
    <w:rsid w:val="0026212A"/>
    <w:rsid w:val="002666AC"/>
    <w:rsid w:val="00270C21"/>
    <w:rsid w:val="00271FDF"/>
    <w:rsid w:val="00273A53"/>
    <w:rsid w:val="002806BA"/>
    <w:rsid w:val="00285E92"/>
    <w:rsid w:val="002873EC"/>
    <w:rsid w:val="002B5B39"/>
    <w:rsid w:val="002C3D70"/>
    <w:rsid w:val="002D3F37"/>
    <w:rsid w:val="002E0A69"/>
    <w:rsid w:val="002E28D2"/>
    <w:rsid w:val="002F685A"/>
    <w:rsid w:val="002F6E21"/>
    <w:rsid w:val="00301735"/>
    <w:rsid w:val="0030610C"/>
    <w:rsid w:val="00322BE2"/>
    <w:rsid w:val="003262CF"/>
    <w:rsid w:val="003450E4"/>
    <w:rsid w:val="00350CF6"/>
    <w:rsid w:val="003536E7"/>
    <w:rsid w:val="0035744F"/>
    <w:rsid w:val="00363161"/>
    <w:rsid w:val="003725B5"/>
    <w:rsid w:val="0037644E"/>
    <w:rsid w:val="0038126B"/>
    <w:rsid w:val="003827C0"/>
    <w:rsid w:val="00384BCA"/>
    <w:rsid w:val="0039751F"/>
    <w:rsid w:val="003A0740"/>
    <w:rsid w:val="003A2BD9"/>
    <w:rsid w:val="003B4E75"/>
    <w:rsid w:val="003B5EC3"/>
    <w:rsid w:val="003D5AB5"/>
    <w:rsid w:val="003E1815"/>
    <w:rsid w:val="003E7D1B"/>
    <w:rsid w:val="00400E09"/>
    <w:rsid w:val="00402B2C"/>
    <w:rsid w:val="004042A5"/>
    <w:rsid w:val="00404AD4"/>
    <w:rsid w:val="004106D1"/>
    <w:rsid w:val="00430C02"/>
    <w:rsid w:val="004312D0"/>
    <w:rsid w:val="00433347"/>
    <w:rsid w:val="00434241"/>
    <w:rsid w:val="00441475"/>
    <w:rsid w:val="00450D36"/>
    <w:rsid w:val="00452CF0"/>
    <w:rsid w:val="00454814"/>
    <w:rsid w:val="00455E92"/>
    <w:rsid w:val="0046049F"/>
    <w:rsid w:val="0046410C"/>
    <w:rsid w:val="0046557C"/>
    <w:rsid w:val="00472B28"/>
    <w:rsid w:val="0047787C"/>
    <w:rsid w:val="00491932"/>
    <w:rsid w:val="00492054"/>
    <w:rsid w:val="0049554F"/>
    <w:rsid w:val="004964E6"/>
    <w:rsid w:val="004A3398"/>
    <w:rsid w:val="004B4269"/>
    <w:rsid w:val="004B5061"/>
    <w:rsid w:val="004C212D"/>
    <w:rsid w:val="004C67E1"/>
    <w:rsid w:val="004C7F9B"/>
    <w:rsid w:val="004D66F6"/>
    <w:rsid w:val="004F28E3"/>
    <w:rsid w:val="004F46C3"/>
    <w:rsid w:val="004F6288"/>
    <w:rsid w:val="004F6A19"/>
    <w:rsid w:val="00501283"/>
    <w:rsid w:val="00502331"/>
    <w:rsid w:val="00507EB9"/>
    <w:rsid w:val="00514541"/>
    <w:rsid w:val="00515E08"/>
    <w:rsid w:val="00525DFC"/>
    <w:rsid w:val="00530F6E"/>
    <w:rsid w:val="00547867"/>
    <w:rsid w:val="005517CA"/>
    <w:rsid w:val="00551BE4"/>
    <w:rsid w:val="00562298"/>
    <w:rsid w:val="0056737E"/>
    <w:rsid w:val="00570826"/>
    <w:rsid w:val="005810C0"/>
    <w:rsid w:val="00583799"/>
    <w:rsid w:val="00586FAA"/>
    <w:rsid w:val="00591074"/>
    <w:rsid w:val="005913C7"/>
    <w:rsid w:val="00591AE3"/>
    <w:rsid w:val="00597065"/>
    <w:rsid w:val="005B2D18"/>
    <w:rsid w:val="005B73D4"/>
    <w:rsid w:val="005C1483"/>
    <w:rsid w:val="005C451A"/>
    <w:rsid w:val="005C7489"/>
    <w:rsid w:val="005D0832"/>
    <w:rsid w:val="005D396A"/>
    <w:rsid w:val="005E1507"/>
    <w:rsid w:val="005E32BE"/>
    <w:rsid w:val="005E4C40"/>
    <w:rsid w:val="00600EB4"/>
    <w:rsid w:val="00602772"/>
    <w:rsid w:val="00607731"/>
    <w:rsid w:val="00611BEC"/>
    <w:rsid w:val="00620C24"/>
    <w:rsid w:val="006267D6"/>
    <w:rsid w:val="00627FFB"/>
    <w:rsid w:val="00640BEF"/>
    <w:rsid w:val="00645ADF"/>
    <w:rsid w:val="00645FF0"/>
    <w:rsid w:val="00652B79"/>
    <w:rsid w:val="00656971"/>
    <w:rsid w:val="0066440B"/>
    <w:rsid w:val="00667F94"/>
    <w:rsid w:val="0067182C"/>
    <w:rsid w:val="00671D67"/>
    <w:rsid w:val="00692419"/>
    <w:rsid w:val="006A3301"/>
    <w:rsid w:val="006A6E8A"/>
    <w:rsid w:val="006B3766"/>
    <w:rsid w:val="006C2B55"/>
    <w:rsid w:val="006C57C8"/>
    <w:rsid w:val="006C789B"/>
    <w:rsid w:val="006D0D39"/>
    <w:rsid w:val="006D41E9"/>
    <w:rsid w:val="006D4613"/>
    <w:rsid w:val="006D565E"/>
    <w:rsid w:val="006D609C"/>
    <w:rsid w:val="006D65FC"/>
    <w:rsid w:val="006E31D2"/>
    <w:rsid w:val="006F261F"/>
    <w:rsid w:val="006F3E73"/>
    <w:rsid w:val="006F4F4B"/>
    <w:rsid w:val="00700365"/>
    <w:rsid w:val="007011F6"/>
    <w:rsid w:val="00702738"/>
    <w:rsid w:val="0070354A"/>
    <w:rsid w:val="00705A23"/>
    <w:rsid w:val="00705BD6"/>
    <w:rsid w:val="0071440C"/>
    <w:rsid w:val="00720412"/>
    <w:rsid w:val="00725BE2"/>
    <w:rsid w:val="007333D8"/>
    <w:rsid w:val="0073416D"/>
    <w:rsid w:val="007441E7"/>
    <w:rsid w:val="00744ECC"/>
    <w:rsid w:val="00750D3E"/>
    <w:rsid w:val="00753537"/>
    <w:rsid w:val="00754C7D"/>
    <w:rsid w:val="00771BCD"/>
    <w:rsid w:val="00774E99"/>
    <w:rsid w:val="0078028F"/>
    <w:rsid w:val="0078322B"/>
    <w:rsid w:val="00783B05"/>
    <w:rsid w:val="00783F53"/>
    <w:rsid w:val="00786264"/>
    <w:rsid w:val="00786CC9"/>
    <w:rsid w:val="00790D2E"/>
    <w:rsid w:val="00796749"/>
    <w:rsid w:val="00797D77"/>
    <w:rsid w:val="007A48B4"/>
    <w:rsid w:val="007A6958"/>
    <w:rsid w:val="007B1FCD"/>
    <w:rsid w:val="007E29C2"/>
    <w:rsid w:val="007E7729"/>
    <w:rsid w:val="008049A2"/>
    <w:rsid w:val="00805F39"/>
    <w:rsid w:val="00806E3B"/>
    <w:rsid w:val="00811587"/>
    <w:rsid w:val="00811EC1"/>
    <w:rsid w:val="00813BB6"/>
    <w:rsid w:val="00821936"/>
    <w:rsid w:val="00822018"/>
    <w:rsid w:val="008225E0"/>
    <w:rsid w:val="00832FCA"/>
    <w:rsid w:val="00834C93"/>
    <w:rsid w:val="008363DD"/>
    <w:rsid w:val="00840CAC"/>
    <w:rsid w:val="0084249D"/>
    <w:rsid w:val="0084551F"/>
    <w:rsid w:val="00847A17"/>
    <w:rsid w:val="00850AAF"/>
    <w:rsid w:val="00851C97"/>
    <w:rsid w:val="0085486C"/>
    <w:rsid w:val="008555C2"/>
    <w:rsid w:val="008740DA"/>
    <w:rsid w:val="00874C75"/>
    <w:rsid w:val="0088460A"/>
    <w:rsid w:val="008A3234"/>
    <w:rsid w:val="008A7AF1"/>
    <w:rsid w:val="008B37B2"/>
    <w:rsid w:val="008C15F9"/>
    <w:rsid w:val="008C2732"/>
    <w:rsid w:val="008C3EAE"/>
    <w:rsid w:val="008D4B90"/>
    <w:rsid w:val="008D699C"/>
    <w:rsid w:val="008E0EFB"/>
    <w:rsid w:val="008E6A6A"/>
    <w:rsid w:val="008F6519"/>
    <w:rsid w:val="009016B8"/>
    <w:rsid w:val="00904807"/>
    <w:rsid w:val="00904BA8"/>
    <w:rsid w:val="00925D48"/>
    <w:rsid w:val="00933B48"/>
    <w:rsid w:val="00941263"/>
    <w:rsid w:val="00942447"/>
    <w:rsid w:val="009441C6"/>
    <w:rsid w:val="00945F9E"/>
    <w:rsid w:val="0094618B"/>
    <w:rsid w:val="00946D88"/>
    <w:rsid w:val="00947F01"/>
    <w:rsid w:val="009547C0"/>
    <w:rsid w:val="00955524"/>
    <w:rsid w:val="00955B15"/>
    <w:rsid w:val="00956EE1"/>
    <w:rsid w:val="00957756"/>
    <w:rsid w:val="00957975"/>
    <w:rsid w:val="00957B0A"/>
    <w:rsid w:val="00961A5B"/>
    <w:rsid w:val="00976EF3"/>
    <w:rsid w:val="00982823"/>
    <w:rsid w:val="00986A2E"/>
    <w:rsid w:val="00990DFB"/>
    <w:rsid w:val="00990F6F"/>
    <w:rsid w:val="00995930"/>
    <w:rsid w:val="009A3B34"/>
    <w:rsid w:val="009B429A"/>
    <w:rsid w:val="009C1849"/>
    <w:rsid w:val="009D5DC6"/>
    <w:rsid w:val="009D5F7E"/>
    <w:rsid w:val="009E09E6"/>
    <w:rsid w:val="009F117A"/>
    <w:rsid w:val="009F1B31"/>
    <w:rsid w:val="009F3027"/>
    <w:rsid w:val="00A10369"/>
    <w:rsid w:val="00A10C54"/>
    <w:rsid w:val="00A1265E"/>
    <w:rsid w:val="00A12EFC"/>
    <w:rsid w:val="00A13EBC"/>
    <w:rsid w:val="00A14772"/>
    <w:rsid w:val="00A242E9"/>
    <w:rsid w:val="00A24E26"/>
    <w:rsid w:val="00A33FB1"/>
    <w:rsid w:val="00A35107"/>
    <w:rsid w:val="00A4565C"/>
    <w:rsid w:val="00A632E8"/>
    <w:rsid w:val="00A67149"/>
    <w:rsid w:val="00A67B73"/>
    <w:rsid w:val="00A72113"/>
    <w:rsid w:val="00A72174"/>
    <w:rsid w:val="00A7661E"/>
    <w:rsid w:val="00A83EBA"/>
    <w:rsid w:val="00A84B26"/>
    <w:rsid w:val="00A87E10"/>
    <w:rsid w:val="00A9280B"/>
    <w:rsid w:val="00AA53FB"/>
    <w:rsid w:val="00AB5BAD"/>
    <w:rsid w:val="00AB6C46"/>
    <w:rsid w:val="00AC1824"/>
    <w:rsid w:val="00AC41EA"/>
    <w:rsid w:val="00AC4825"/>
    <w:rsid w:val="00AD3EE7"/>
    <w:rsid w:val="00AD428D"/>
    <w:rsid w:val="00AE654C"/>
    <w:rsid w:val="00AF19C5"/>
    <w:rsid w:val="00AF210A"/>
    <w:rsid w:val="00AF6B08"/>
    <w:rsid w:val="00B077CA"/>
    <w:rsid w:val="00B107B9"/>
    <w:rsid w:val="00B14EF3"/>
    <w:rsid w:val="00B2175B"/>
    <w:rsid w:val="00B24586"/>
    <w:rsid w:val="00B25640"/>
    <w:rsid w:val="00B30A90"/>
    <w:rsid w:val="00B30D16"/>
    <w:rsid w:val="00B31D7F"/>
    <w:rsid w:val="00B3787E"/>
    <w:rsid w:val="00B42D39"/>
    <w:rsid w:val="00B43E00"/>
    <w:rsid w:val="00B510E8"/>
    <w:rsid w:val="00B513B6"/>
    <w:rsid w:val="00B55BA5"/>
    <w:rsid w:val="00B56C55"/>
    <w:rsid w:val="00B62152"/>
    <w:rsid w:val="00B633BD"/>
    <w:rsid w:val="00B7646B"/>
    <w:rsid w:val="00B82E44"/>
    <w:rsid w:val="00B839A7"/>
    <w:rsid w:val="00B90C8B"/>
    <w:rsid w:val="00B91935"/>
    <w:rsid w:val="00B91BD3"/>
    <w:rsid w:val="00B91FB0"/>
    <w:rsid w:val="00B924A4"/>
    <w:rsid w:val="00B94C7B"/>
    <w:rsid w:val="00BA0454"/>
    <w:rsid w:val="00BA2F58"/>
    <w:rsid w:val="00BA4BF1"/>
    <w:rsid w:val="00BB0491"/>
    <w:rsid w:val="00BB1768"/>
    <w:rsid w:val="00BC1FE2"/>
    <w:rsid w:val="00BC5603"/>
    <w:rsid w:val="00BC6AB1"/>
    <w:rsid w:val="00BD0EAE"/>
    <w:rsid w:val="00BD120E"/>
    <w:rsid w:val="00BD62F1"/>
    <w:rsid w:val="00BE155E"/>
    <w:rsid w:val="00BE48F6"/>
    <w:rsid w:val="00BF015B"/>
    <w:rsid w:val="00BF178F"/>
    <w:rsid w:val="00BF2385"/>
    <w:rsid w:val="00BF6D4C"/>
    <w:rsid w:val="00C00140"/>
    <w:rsid w:val="00C24B13"/>
    <w:rsid w:val="00C26886"/>
    <w:rsid w:val="00C37A57"/>
    <w:rsid w:val="00C40493"/>
    <w:rsid w:val="00C4674F"/>
    <w:rsid w:val="00C47384"/>
    <w:rsid w:val="00C51C5E"/>
    <w:rsid w:val="00C520E0"/>
    <w:rsid w:val="00C6116B"/>
    <w:rsid w:val="00C62D6A"/>
    <w:rsid w:val="00C65931"/>
    <w:rsid w:val="00C670E8"/>
    <w:rsid w:val="00C82CDA"/>
    <w:rsid w:val="00C865F0"/>
    <w:rsid w:val="00C90BB5"/>
    <w:rsid w:val="00C92FA8"/>
    <w:rsid w:val="00C9707B"/>
    <w:rsid w:val="00CA41D6"/>
    <w:rsid w:val="00CB0D22"/>
    <w:rsid w:val="00CB0F74"/>
    <w:rsid w:val="00CB772D"/>
    <w:rsid w:val="00CD1E48"/>
    <w:rsid w:val="00CD7CD5"/>
    <w:rsid w:val="00CE1A4B"/>
    <w:rsid w:val="00CE4A52"/>
    <w:rsid w:val="00CF26BE"/>
    <w:rsid w:val="00CF4388"/>
    <w:rsid w:val="00CF6B6E"/>
    <w:rsid w:val="00D02A3E"/>
    <w:rsid w:val="00D02A4A"/>
    <w:rsid w:val="00D05172"/>
    <w:rsid w:val="00D14CA6"/>
    <w:rsid w:val="00D215AC"/>
    <w:rsid w:val="00D2485B"/>
    <w:rsid w:val="00D3367A"/>
    <w:rsid w:val="00D34DD1"/>
    <w:rsid w:val="00D35AA7"/>
    <w:rsid w:val="00D41AAB"/>
    <w:rsid w:val="00D44532"/>
    <w:rsid w:val="00D45703"/>
    <w:rsid w:val="00D52A76"/>
    <w:rsid w:val="00D53CF6"/>
    <w:rsid w:val="00D60CA5"/>
    <w:rsid w:val="00D6170E"/>
    <w:rsid w:val="00D62B1A"/>
    <w:rsid w:val="00D641F0"/>
    <w:rsid w:val="00D64E1E"/>
    <w:rsid w:val="00D8014F"/>
    <w:rsid w:val="00D80E44"/>
    <w:rsid w:val="00D81EFD"/>
    <w:rsid w:val="00D86B38"/>
    <w:rsid w:val="00D96B82"/>
    <w:rsid w:val="00DA32C5"/>
    <w:rsid w:val="00DA5EE6"/>
    <w:rsid w:val="00DB2AEF"/>
    <w:rsid w:val="00DB6AA7"/>
    <w:rsid w:val="00DB7BCF"/>
    <w:rsid w:val="00DD2DB7"/>
    <w:rsid w:val="00DD488B"/>
    <w:rsid w:val="00DE2F2A"/>
    <w:rsid w:val="00DF0885"/>
    <w:rsid w:val="00E135AF"/>
    <w:rsid w:val="00E1628E"/>
    <w:rsid w:val="00E43504"/>
    <w:rsid w:val="00E4517E"/>
    <w:rsid w:val="00E45AD2"/>
    <w:rsid w:val="00E45B37"/>
    <w:rsid w:val="00E65EFB"/>
    <w:rsid w:val="00E71921"/>
    <w:rsid w:val="00E77EAC"/>
    <w:rsid w:val="00E8214B"/>
    <w:rsid w:val="00E86A45"/>
    <w:rsid w:val="00E86A74"/>
    <w:rsid w:val="00E90F6A"/>
    <w:rsid w:val="00E93E39"/>
    <w:rsid w:val="00E959F7"/>
    <w:rsid w:val="00E96E08"/>
    <w:rsid w:val="00E970BB"/>
    <w:rsid w:val="00EB1B9D"/>
    <w:rsid w:val="00EC3B7C"/>
    <w:rsid w:val="00ED476B"/>
    <w:rsid w:val="00ED4A88"/>
    <w:rsid w:val="00ED4AEE"/>
    <w:rsid w:val="00ED6D4B"/>
    <w:rsid w:val="00EE17AE"/>
    <w:rsid w:val="00EE5842"/>
    <w:rsid w:val="00EE6BDC"/>
    <w:rsid w:val="00EE769E"/>
    <w:rsid w:val="00EF0658"/>
    <w:rsid w:val="00EF315C"/>
    <w:rsid w:val="00EF6D3D"/>
    <w:rsid w:val="00F00463"/>
    <w:rsid w:val="00F01FD9"/>
    <w:rsid w:val="00F05F73"/>
    <w:rsid w:val="00F2381A"/>
    <w:rsid w:val="00F27364"/>
    <w:rsid w:val="00F3714E"/>
    <w:rsid w:val="00F40119"/>
    <w:rsid w:val="00F41106"/>
    <w:rsid w:val="00F41AB4"/>
    <w:rsid w:val="00F46A12"/>
    <w:rsid w:val="00F55AB3"/>
    <w:rsid w:val="00F64583"/>
    <w:rsid w:val="00F64C68"/>
    <w:rsid w:val="00F756C5"/>
    <w:rsid w:val="00F85E9B"/>
    <w:rsid w:val="00FA2D20"/>
    <w:rsid w:val="00FA3A42"/>
    <w:rsid w:val="00FA469C"/>
    <w:rsid w:val="00FB50C8"/>
    <w:rsid w:val="00FB6575"/>
    <w:rsid w:val="00FC53B2"/>
    <w:rsid w:val="00FE2414"/>
    <w:rsid w:val="00FE45C9"/>
    <w:rsid w:val="00FE726A"/>
    <w:rsid w:val="00FF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1A2B1"/>
  <w15:docId w15:val="{93327BAA-1C79-4578-9B6B-B0EAEDEA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46C3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AF21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IN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AF21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IN"/>
    </w:rPr>
  </w:style>
  <w:style w:type="paragraph" w:styleId="Heading3">
    <w:name w:val="heading 3"/>
    <w:basedOn w:val="Normal"/>
    <w:link w:val="Heading3Char"/>
    <w:uiPriority w:val="1"/>
    <w:qFormat/>
    <w:rsid w:val="00EE769E"/>
    <w:pPr>
      <w:spacing w:before="100" w:beforeAutospacing="1" w:after="100" w:afterAutospacing="1"/>
      <w:outlineLvl w:val="2"/>
    </w:pPr>
    <w:rPr>
      <w:rFonts w:eastAsiaTheme="minorEastAsia" w:cs="Times New Roman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Char Char,SGLText List Paragraph,List Paragraph1,b1,Number_1,new,List Paragraph11,List Paragraph2,Colorful List - Accent 11,Normal Sentence,lp1,ListPar1,Figure_name,Bullet- First level,list1,List Paragraph21,b1 + Justified"/>
    <w:basedOn w:val="Normal"/>
    <w:link w:val="ListParagraphChar"/>
    <w:uiPriority w:val="34"/>
    <w:qFormat/>
    <w:rsid w:val="00942447"/>
    <w:pPr>
      <w:ind w:left="720"/>
      <w:contextualSpacing/>
    </w:pPr>
    <w:rPr>
      <w:rFonts w:ascii="Times New Roman" w:eastAsia="Calibri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942447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4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463"/>
    <w:rPr>
      <w:rFonts w:ascii="Tahoma" w:eastAsia="Calibri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00463"/>
    <w:pPr>
      <w:tabs>
        <w:tab w:val="center" w:pos="4513"/>
        <w:tab w:val="right" w:pos="9026"/>
      </w:tabs>
    </w:pPr>
    <w:rPr>
      <w:rFonts w:ascii="Times New Roman" w:eastAsia="Calibri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00463"/>
    <w:rPr>
      <w:rFonts w:ascii="Times New Roman" w:eastAsia="Calibri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00463"/>
    <w:pPr>
      <w:tabs>
        <w:tab w:val="center" w:pos="4513"/>
        <w:tab w:val="right" w:pos="9026"/>
      </w:tabs>
    </w:pPr>
    <w:rPr>
      <w:rFonts w:ascii="Times New Roman" w:eastAsia="Calibri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00463"/>
    <w:rPr>
      <w:rFonts w:ascii="Times New Roman" w:eastAsia="Calibri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C520E0"/>
    <w:rPr>
      <w:color w:val="0000FF"/>
      <w:u w:val="single"/>
    </w:rPr>
  </w:style>
  <w:style w:type="table" w:styleId="TableGrid">
    <w:name w:val="Table Grid"/>
    <w:aliases w:val="IT Park_Citation,Smart Text Table"/>
    <w:basedOn w:val="TableNormal"/>
    <w:uiPriority w:val="39"/>
    <w:rsid w:val="006D461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D4613"/>
    <w:pPr>
      <w:spacing w:before="100" w:beforeAutospacing="1" w:after="100" w:afterAutospacing="1"/>
    </w:pPr>
    <w:rPr>
      <w:rFonts w:eastAsiaTheme="minorEastAsia"/>
    </w:rPr>
  </w:style>
  <w:style w:type="paragraph" w:customStyle="1" w:styleId="Default">
    <w:name w:val="Default"/>
    <w:link w:val="DefaultChar"/>
    <w:qFormat/>
    <w:rsid w:val="00E65EF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table" w:styleId="PlainTable4">
    <w:name w:val="Plain Table 4"/>
    <w:basedOn w:val="TableNormal"/>
    <w:uiPriority w:val="44"/>
    <w:rsid w:val="00667F94"/>
    <w:pPr>
      <w:spacing w:after="0" w:line="240" w:lineRule="auto"/>
    </w:pPr>
    <w:rPr>
      <w:lang w:val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9751F"/>
    <w:rPr>
      <w:color w:val="808080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C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C5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5E1507"/>
    <w:pPr>
      <w:widowControl w:val="0"/>
      <w:autoSpaceDE w:val="0"/>
      <w:autoSpaceDN w:val="0"/>
    </w:pPr>
    <w:rPr>
      <w:rFonts w:ascii="Calibri" w:eastAsia="Times New Roman" w:hAnsi="Calibri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E1507"/>
    <w:rPr>
      <w:rFonts w:ascii="Calibri" w:eastAsia="Times New Roman" w:hAnsi="Calibri" w:cs="Times New Roman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BB1768"/>
    <w:pPr>
      <w:widowControl w:val="0"/>
      <w:autoSpaceDE w:val="0"/>
      <w:autoSpaceDN w:val="0"/>
    </w:pPr>
    <w:rPr>
      <w:rFonts w:ascii="Arial MT" w:eastAsia="Arial MT" w:hAnsi="Arial MT" w:cs="Arial MT"/>
      <w:lang w:val="en-US"/>
    </w:rPr>
  </w:style>
  <w:style w:type="character" w:customStyle="1" w:styleId="normaltextrun">
    <w:name w:val="normaltextrun"/>
    <w:basedOn w:val="DefaultParagraphFont"/>
    <w:rsid w:val="00BB1768"/>
  </w:style>
  <w:style w:type="character" w:customStyle="1" w:styleId="ListParagraphChar">
    <w:name w:val="List Paragraph Char"/>
    <w:aliases w:val="List Paragraph Char Char Char,SGLText List Paragraph Char,List Paragraph1 Char,b1 Char,Number_1 Char,new Char,List Paragraph11 Char,List Paragraph2 Char,Colorful List - Accent 11 Char,Normal Sentence Char,lp1 Char,ListPar1 Char"/>
    <w:link w:val="ListParagraph"/>
    <w:uiPriority w:val="34"/>
    <w:qFormat/>
    <w:locked/>
    <w:rsid w:val="00AF210A"/>
    <w:rPr>
      <w:rFonts w:ascii="Times New Roman" w:eastAsia="Calibri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AF21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uiPriority w:val="1"/>
    <w:rsid w:val="00AF210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IN"/>
    </w:rPr>
  </w:style>
  <w:style w:type="character" w:customStyle="1" w:styleId="Heading3Char">
    <w:name w:val="Heading 3 Char"/>
    <w:basedOn w:val="DefaultParagraphFont"/>
    <w:link w:val="Heading3"/>
    <w:uiPriority w:val="1"/>
    <w:rsid w:val="00EE769E"/>
    <w:rPr>
      <w:rFonts w:eastAsiaTheme="minorEastAsia" w:cs="Times New Roman"/>
      <w:b/>
      <w:bCs/>
      <w:sz w:val="27"/>
      <w:szCs w:val="27"/>
      <w:lang w:val="en-US" w:eastAsia="zh-CN"/>
    </w:rPr>
  </w:style>
  <w:style w:type="character" w:customStyle="1" w:styleId="DefaultChar">
    <w:name w:val="Default Char"/>
    <w:link w:val="Default"/>
    <w:rsid w:val="00EE769E"/>
    <w:rPr>
      <w:rFonts w:ascii="Arial" w:hAnsi="Arial" w:cs="Arial"/>
      <w:color w:val="000000"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E769E"/>
    <w:rPr>
      <w:rFonts w:ascii="Times New Roman" w:eastAsia="Calibri" w:hAnsi="Times New Roman" w:cs="Times New Roman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E769E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EE769E"/>
    <w:pPr>
      <w:spacing w:before="240"/>
    </w:pPr>
    <w:rPr>
      <w:rFonts w:eastAsia="Times New Roman" w:cs="Times New Roman"/>
      <w:b/>
      <w:bCs/>
      <w:sz w:val="20"/>
      <w:szCs w:val="2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EE769E"/>
    <w:pPr>
      <w:spacing w:before="360"/>
    </w:pPr>
    <w:rPr>
      <w:rFonts w:asciiTheme="majorHAnsi" w:eastAsia="Times New Roman" w:hAnsiTheme="majorHAnsi" w:cs="Times New Roman"/>
      <w:b/>
      <w:bCs/>
      <w:caps/>
      <w:sz w:val="24"/>
      <w:szCs w:val="24"/>
      <w:lang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EE769E"/>
    <w:pPr>
      <w:ind w:left="240"/>
    </w:pPr>
    <w:rPr>
      <w:rFonts w:eastAsia="Times New Roman" w:cs="Times New Roman"/>
      <w:sz w:val="20"/>
      <w:szCs w:val="20"/>
      <w:lang w:eastAsia="en-IN"/>
    </w:rPr>
  </w:style>
  <w:style w:type="paragraph" w:styleId="TOC4">
    <w:name w:val="toc 4"/>
    <w:basedOn w:val="Normal"/>
    <w:next w:val="Normal"/>
    <w:autoRedefine/>
    <w:uiPriority w:val="39"/>
    <w:unhideWhenUsed/>
    <w:rsid w:val="00EE769E"/>
    <w:pPr>
      <w:ind w:left="480"/>
    </w:pPr>
    <w:rPr>
      <w:rFonts w:eastAsia="Times New Roman" w:cs="Times New Roman"/>
      <w:sz w:val="20"/>
      <w:szCs w:val="20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EE769E"/>
    <w:pPr>
      <w:ind w:left="720"/>
    </w:pPr>
    <w:rPr>
      <w:rFonts w:eastAsia="Times New Roman" w:cs="Times New Roman"/>
      <w:sz w:val="20"/>
      <w:szCs w:val="20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EE769E"/>
    <w:pPr>
      <w:ind w:left="960"/>
    </w:pPr>
    <w:rPr>
      <w:rFonts w:eastAsia="Times New Roman" w:cs="Times New Roman"/>
      <w:sz w:val="20"/>
      <w:szCs w:val="20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EE769E"/>
    <w:pPr>
      <w:ind w:left="1200"/>
    </w:pPr>
    <w:rPr>
      <w:rFonts w:eastAsia="Times New Roman" w:cs="Times New Roman"/>
      <w:sz w:val="20"/>
      <w:szCs w:val="20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EE769E"/>
    <w:pPr>
      <w:ind w:left="1440"/>
    </w:pPr>
    <w:rPr>
      <w:rFonts w:eastAsia="Times New Roman" w:cs="Times New Roman"/>
      <w:sz w:val="20"/>
      <w:szCs w:val="20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EE769E"/>
    <w:pPr>
      <w:ind w:left="1680"/>
    </w:pPr>
    <w:rPr>
      <w:rFonts w:eastAsia="Times New Roman" w:cs="Times New Roman"/>
      <w:sz w:val="20"/>
      <w:szCs w:val="20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EE769E"/>
    <w:rPr>
      <w:color w:val="800080" w:themeColor="followedHyperlink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E769E"/>
    <w:pPr>
      <w:spacing w:after="120" w:line="276" w:lineRule="auto"/>
      <w:ind w:left="360"/>
    </w:pPr>
    <w:rPr>
      <w:rFonts w:ascii="Calibri" w:eastAsia="Times New Roman" w:hAnsi="Calibri" w:cs="Mangal"/>
      <w:sz w:val="24"/>
      <w:szCs w:val="24"/>
      <w:lang w:val="x-none" w:eastAsia="x-none" w:bidi="hi-I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E769E"/>
    <w:rPr>
      <w:rFonts w:ascii="Calibri" w:eastAsia="Times New Roman" w:hAnsi="Calibri" w:cs="Mangal"/>
      <w:sz w:val="24"/>
      <w:szCs w:val="24"/>
      <w:lang w:val="x-none" w:eastAsia="x-none" w:bidi="hi-IN"/>
    </w:rPr>
  </w:style>
  <w:style w:type="paragraph" w:styleId="Title">
    <w:name w:val="Title"/>
    <w:basedOn w:val="Normal"/>
    <w:link w:val="TitleChar"/>
    <w:qFormat/>
    <w:rsid w:val="00EE769E"/>
    <w:pPr>
      <w:jc w:val="center"/>
    </w:pPr>
    <w:rPr>
      <w:rFonts w:ascii="Times New Roman" w:eastAsia="Times New Roman" w:hAnsi="Times New Roman" w:cs="Mangal"/>
      <w:sz w:val="24"/>
      <w:szCs w:val="24"/>
      <w:u w:val="single"/>
      <w:lang w:val="x-none" w:eastAsia="x-none" w:bidi="hi-IN"/>
    </w:rPr>
  </w:style>
  <w:style w:type="character" w:customStyle="1" w:styleId="TitleChar">
    <w:name w:val="Title Char"/>
    <w:basedOn w:val="DefaultParagraphFont"/>
    <w:link w:val="Title"/>
    <w:rsid w:val="00EE769E"/>
    <w:rPr>
      <w:rFonts w:ascii="Times New Roman" w:eastAsia="Times New Roman" w:hAnsi="Times New Roman" w:cs="Mangal"/>
      <w:sz w:val="24"/>
      <w:szCs w:val="24"/>
      <w:u w:val="single"/>
      <w:lang w:val="x-none" w:eastAsia="x-none" w:bidi="hi-IN"/>
    </w:rPr>
  </w:style>
  <w:style w:type="paragraph" w:customStyle="1" w:styleId="WW-HTMLPreformatted">
    <w:name w:val="WW-HTML Preformatted"/>
    <w:basedOn w:val="Normal"/>
    <w:rsid w:val="00EE7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WW-BodyTextIndent3">
    <w:name w:val="WW-Body Text Indent 3"/>
    <w:basedOn w:val="Normal"/>
    <w:rsid w:val="00EE769E"/>
    <w:pPr>
      <w:suppressAutoHyphens/>
      <w:spacing w:line="360" w:lineRule="auto"/>
      <w:ind w:left="630"/>
    </w:pPr>
    <w:rPr>
      <w:rFonts w:ascii="Arial" w:eastAsia="Times New Roman" w:hAnsi="Arial" w:cs="Arial"/>
      <w:b/>
      <w:bCs/>
      <w:sz w:val="24"/>
      <w:szCs w:val="24"/>
      <w:lang w:eastAsia="ar-SA"/>
    </w:rPr>
  </w:style>
  <w:style w:type="paragraph" w:styleId="Revision">
    <w:name w:val="Revision"/>
    <w:hidden/>
    <w:uiPriority w:val="99"/>
    <w:semiHidden/>
    <w:rsid w:val="00EE769E"/>
    <w:pPr>
      <w:spacing w:after="0" w:line="240" w:lineRule="auto"/>
    </w:pPr>
    <w:rPr>
      <w:lang w:val="en-US"/>
    </w:rPr>
  </w:style>
  <w:style w:type="table" w:customStyle="1" w:styleId="SmartTextTable1">
    <w:name w:val="Smart Text Table1"/>
    <w:basedOn w:val="TableNormal"/>
    <w:next w:val="TableGrid"/>
    <w:uiPriority w:val="59"/>
    <w:rsid w:val="00EE76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EE769E"/>
    <w:pPr>
      <w:ind w:left="240" w:hanging="24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tyle1">
    <w:name w:val="Style1"/>
    <w:basedOn w:val="Normal"/>
    <w:link w:val="Style1Char"/>
    <w:qFormat/>
    <w:rsid w:val="00EE769E"/>
    <w:pPr>
      <w:jc w:val="center"/>
    </w:pPr>
    <w:rPr>
      <w:rFonts w:eastAsia="Times New Roman" w:cstheme="minorHAnsi"/>
      <w:b/>
      <w:sz w:val="24"/>
      <w:szCs w:val="24"/>
      <w:lang w:eastAsia="en-IN"/>
    </w:rPr>
  </w:style>
  <w:style w:type="character" w:customStyle="1" w:styleId="Style1Char">
    <w:name w:val="Style1 Char"/>
    <w:basedOn w:val="DefaultParagraphFont"/>
    <w:link w:val="Style1"/>
    <w:rsid w:val="00EE769E"/>
    <w:rPr>
      <w:rFonts w:eastAsia="Times New Roman" w:cstheme="minorHAnsi"/>
      <w:b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769E"/>
    <w:rPr>
      <w:b/>
      <w:bCs/>
    </w:rPr>
  </w:style>
  <w:style w:type="character" w:styleId="Emphasis">
    <w:name w:val="Emphasis"/>
    <w:basedOn w:val="DefaultParagraphFont"/>
    <w:uiPriority w:val="20"/>
    <w:qFormat/>
    <w:rsid w:val="00EE769E"/>
    <w:rPr>
      <w:i/>
      <w:iCs/>
    </w:rPr>
  </w:style>
  <w:style w:type="paragraph" w:customStyle="1" w:styleId="msonormal0">
    <w:name w:val="msonormal"/>
    <w:basedOn w:val="Normal"/>
    <w:rsid w:val="00EE769E"/>
    <w:pPr>
      <w:spacing w:before="100" w:beforeAutospacing="1" w:after="100" w:afterAutospacing="1"/>
    </w:pPr>
    <w:rPr>
      <w:rFonts w:eastAsiaTheme="minorEastAsia" w:cs="Times New Roman"/>
      <w:lang w:val="en-US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EE76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769E"/>
    <w:rPr>
      <w:rFonts w:eastAsiaTheme="minorEastAsia" w:cs="Times New Roman"/>
      <w:sz w:val="20"/>
      <w:szCs w:val="20"/>
      <w:lang w:val="en-US"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769E"/>
    <w:rPr>
      <w:rFonts w:eastAsiaTheme="minorEastAsia" w:cs="Times New Roman"/>
      <w:sz w:val="20"/>
      <w:szCs w:val="20"/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76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769E"/>
    <w:rPr>
      <w:rFonts w:eastAsiaTheme="minorEastAsia" w:cs="Times New Roman"/>
      <w:b/>
      <w:bCs/>
      <w:sz w:val="20"/>
      <w:szCs w:val="20"/>
      <w:lang w:val="en-US" w:eastAsia="zh-CN"/>
    </w:rPr>
  </w:style>
  <w:style w:type="paragraph" w:styleId="BlockText">
    <w:name w:val="Block Text"/>
    <w:basedOn w:val="Normal"/>
    <w:rsid w:val="00EE769E"/>
    <w:pPr>
      <w:spacing w:line="288" w:lineRule="exact"/>
      <w:ind w:left="720" w:right="72" w:hanging="720"/>
      <w:jc w:val="both"/>
    </w:pPr>
    <w:rPr>
      <w:rFonts w:eastAsiaTheme="minorEastAsia" w:cs="Times New Roman"/>
      <w:lang w:val="en-US" w:eastAsia="zh-CN"/>
    </w:rPr>
  </w:style>
  <w:style w:type="character" w:customStyle="1" w:styleId="zmsearchresult">
    <w:name w:val="zmsearchresult"/>
    <w:basedOn w:val="DefaultParagraphFont"/>
    <w:rsid w:val="00EE769E"/>
  </w:style>
  <w:style w:type="paragraph" w:customStyle="1" w:styleId="default0">
    <w:name w:val="default"/>
    <w:basedOn w:val="Normal"/>
    <w:rsid w:val="00EE769E"/>
    <w:rPr>
      <w:rFonts w:ascii="Times New Roman" w:eastAsia="Times New Roman" w:hAnsi="Times New Roman" w:cs="Times New Roman"/>
      <w:color w:val="000000"/>
      <w:sz w:val="24"/>
      <w:szCs w:val="24"/>
      <w:lang w:eastAsia="en-IN" w:bidi="hi-IN"/>
    </w:rPr>
  </w:style>
  <w:style w:type="paragraph" w:customStyle="1" w:styleId="default00">
    <w:name w:val="default0"/>
    <w:basedOn w:val="Normal"/>
    <w:rsid w:val="00EE769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table" w:styleId="GridTable4-Accent5">
    <w:name w:val="Grid Table 4 Accent 5"/>
    <w:basedOn w:val="TableNormal"/>
    <w:uiPriority w:val="49"/>
    <w:rsid w:val="0004683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6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5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li\Documents\Custom%20Office%20Templates\Neemus_registere_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DCD4C-57F4-45AA-BF1F-8C0330603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Neemus_registere_LetterHead.dotx</Template>
  <TotalTime>1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Agrawal</dc:creator>
  <cp:keywords/>
  <dc:description/>
  <cp:lastModifiedBy>Akhilesh Paidi</cp:lastModifiedBy>
  <cp:revision>2</cp:revision>
  <cp:lastPrinted>2024-09-19T10:45:00Z</cp:lastPrinted>
  <dcterms:created xsi:type="dcterms:W3CDTF">2024-10-23T06:48:00Z</dcterms:created>
  <dcterms:modified xsi:type="dcterms:W3CDTF">2024-10-23T06:48:00Z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d7b9bc88977a4ef7cc71280dbc6cdc320a94cecf0a01be998e6a0cd781ecaa41</vt:lpwstr>
  </property>
</Properties>
</file>